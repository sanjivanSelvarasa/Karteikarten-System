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58FE" w14:textId="77777777" w:rsidR="00FC35BE" w:rsidRDefault="00AD5007" w:rsidP="007E58EB">
      <w:pPr>
        <w:pStyle w:val="Titel"/>
      </w:pPr>
      <w:proofErr w:type="spellStart"/>
      <w:r>
        <w:t>Stakeholderanalyse</w:t>
      </w:r>
      <w:proofErr w:type="spellEnd"/>
    </w:p>
    <w:p w14:paraId="47EEED21" w14:textId="4AFCFE44" w:rsidR="00602CDC" w:rsidRDefault="00602CDC" w:rsidP="007E58EB"/>
    <w:p w14:paraId="340BF430" w14:textId="77777777" w:rsidR="007E58EB" w:rsidRPr="00546134" w:rsidRDefault="00AD5007" w:rsidP="007E58EB">
      <w:pPr>
        <w:rPr>
          <w:i/>
          <w:iCs/>
        </w:rPr>
      </w:pPr>
      <w:r w:rsidRPr="00AD5007">
        <w:rPr>
          <w:i/>
          <w:iCs/>
        </w:rPr>
        <w:t>Die Umfeldanalyse (auch "</w:t>
      </w:r>
      <w:proofErr w:type="spellStart"/>
      <w:r w:rsidRPr="00AD5007">
        <w:rPr>
          <w:i/>
          <w:iCs/>
        </w:rPr>
        <w:t>Systemumfeldanalyse</w:t>
      </w:r>
      <w:proofErr w:type="spellEnd"/>
      <w:r w:rsidRPr="00AD5007">
        <w:rPr>
          <w:i/>
          <w:iCs/>
        </w:rPr>
        <w:t>") dient dazu, die Einflüsse des Umfelds auf Systeme wie z.B. Unternehmen oder Abteilungen zu analysieren. Hierzu werden die Beziehungen zum System beschrieben und visualisiert. Die Analysten ziehen daraus Schlussfolgerungen für die Interaktion des Systems mit seinem Umfeld</w:t>
      </w:r>
      <w:r>
        <w:rPr>
          <w:i/>
          <w:iCs/>
        </w:rPr>
        <w:t xml:space="preserve">. </w:t>
      </w:r>
      <w:r w:rsidRPr="00AD5007">
        <w:rPr>
          <w:i/>
          <w:iCs/>
        </w:rPr>
        <w:t>Bei der Anwendung der Umfeldanalyse im Projektmanagement steht das Projekt im Mittelpunkt der Analyse. Der Projektleiter und sein Team untersuchen die Beziehungen zu den Stakeholdern im Umfeld</w:t>
      </w:r>
      <w:r>
        <w:rPr>
          <w:i/>
          <w:iCs/>
        </w:rPr>
        <w:t xml:space="preserve"> des Projekts</w:t>
      </w:r>
      <w:r w:rsidR="00FA76BA" w:rsidRPr="00FA76BA">
        <w:rPr>
          <w:i/>
          <w:iCs/>
        </w:rPr>
        <w:t>.</w:t>
      </w:r>
    </w:p>
    <w:p w14:paraId="49A3B02D" w14:textId="77777777" w:rsidR="007E58EB" w:rsidRDefault="007E58EB" w:rsidP="007E58EB"/>
    <w:p w14:paraId="27AA86EA" w14:textId="77777777" w:rsidR="00AD5007" w:rsidRPr="00E2334B" w:rsidRDefault="00AD5007" w:rsidP="007E58EB">
      <w:r>
        <w:t>Folgende Stakeholder wurden im Umfeld des Projekts identifiziert</w:t>
      </w:r>
      <w:r w:rsidR="00822935">
        <w:t xml:space="preserve"> und entsprechend ihrer </w:t>
      </w:r>
      <w:r w:rsidR="00822935" w:rsidRPr="00E2334B">
        <w:t>Bedeutung für das Projekt sortiert</w:t>
      </w:r>
      <w:r w:rsidRPr="00E2334B">
        <w:t>:</w:t>
      </w:r>
    </w:p>
    <w:p w14:paraId="20766903" w14:textId="3A5B3E82" w:rsidR="00CC5CB0" w:rsidRPr="00E2334B" w:rsidRDefault="005E1C87" w:rsidP="00CC5CB0">
      <w:pPr>
        <w:pStyle w:val="Listenabsatz"/>
        <w:numPr>
          <w:ilvl w:val="0"/>
          <w:numId w:val="7"/>
        </w:numPr>
      </w:pPr>
      <w:r w:rsidRPr="00E2334B">
        <w:t>Projektteam (Sanjivan, Egor, Liam, Gian)</w:t>
      </w:r>
    </w:p>
    <w:p w14:paraId="34B31761" w14:textId="4AE902FB" w:rsidR="005E1C87" w:rsidRPr="00E2334B" w:rsidRDefault="005E1C87" w:rsidP="00CC5CB0">
      <w:pPr>
        <w:pStyle w:val="Listenabsatz"/>
        <w:numPr>
          <w:ilvl w:val="0"/>
          <w:numId w:val="7"/>
        </w:numPr>
      </w:pPr>
      <w:r w:rsidRPr="00E2334B">
        <w:t>Projektleiter (Sanjivan)</w:t>
      </w:r>
    </w:p>
    <w:p w14:paraId="306E2719" w14:textId="6C27AAC9" w:rsidR="005E1C87" w:rsidRPr="00E2334B" w:rsidRDefault="00C51F17" w:rsidP="00CC5CB0">
      <w:pPr>
        <w:pStyle w:val="Listenabsatz"/>
        <w:numPr>
          <w:ilvl w:val="0"/>
          <w:numId w:val="7"/>
        </w:numPr>
      </w:pPr>
      <w:r w:rsidRPr="00E2334B">
        <w:t>Projektgeber (</w:t>
      </w:r>
      <w:r w:rsidR="00DA35D0" w:rsidRPr="00E2334B">
        <w:t>Jenny Nicolette</w:t>
      </w:r>
      <w:r w:rsidRPr="00E2334B">
        <w:t>)</w:t>
      </w:r>
    </w:p>
    <w:p w14:paraId="6A92B2EE" w14:textId="7D632B93" w:rsidR="00DA35D0" w:rsidRPr="00E2334B" w:rsidRDefault="002D4B73" w:rsidP="00CC5CB0">
      <w:pPr>
        <w:pStyle w:val="Listenabsatz"/>
        <w:numPr>
          <w:ilvl w:val="0"/>
          <w:numId w:val="7"/>
        </w:numPr>
      </w:pPr>
      <w:r w:rsidRPr="00E2334B">
        <w:t>Plesk Hosting</w:t>
      </w:r>
      <w:r w:rsidR="00850D72" w:rsidRPr="00E2334B">
        <w:t xml:space="preserve"> (</w:t>
      </w:r>
      <w:r w:rsidR="00CA12F2" w:rsidRPr="00E2334B">
        <w:t>Support</w:t>
      </w:r>
      <w:r w:rsidR="00850D72" w:rsidRPr="00E2334B">
        <w:t>)</w:t>
      </w:r>
    </w:p>
    <w:p w14:paraId="79233D70" w14:textId="38FB9CF0" w:rsidR="009B2EC6" w:rsidRPr="00E2334B" w:rsidRDefault="001A79FC" w:rsidP="00CC5CB0">
      <w:pPr>
        <w:pStyle w:val="Listenabsatz"/>
        <w:numPr>
          <w:ilvl w:val="0"/>
          <w:numId w:val="7"/>
        </w:numPr>
      </w:pPr>
      <w:r w:rsidRPr="00E2334B">
        <w:t xml:space="preserve">Benutzer </w:t>
      </w:r>
      <w:r w:rsidR="00085B86" w:rsidRPr="00E2334B">
        <w:t>Schüler</w:t>
      </w:r>
    </w:p>
    <w:p w14:paraId="139BD03D" w14:textId="2203FCFB" w:rsidR="001C0CF3" w:rsidRPr="00E2334B" w:rsidRDefault="001C0CF3" w:rsidP="00CC5CB0">
      <w:pPr>
        <w:pStyle w:val="Listenabsatz"/>
        <w:numPr>
          <w:ilvl w:val="0"/>
          <w:numId w:val="7"/>
        </w:numPr>
      </w:pPr>
      <w:proofErr w:type="spellStart"/>
      <w:r w:rsidRPr="00E2334B">
        <w:t>Testing</w:t>
      </w:r>
      <w:r w:rsidR="00B85927" w:rsidRPr="00E2334B">
        <w:t>person</w:t>
      </w:r>
      <w:r w:rsidR="00334BCA" w:rsidRPr="00E2334B">
        <w:t>en</w:t>
      </w:r>
      <w:proofErr w:type="spellEnd"/>
    </w:p>
    <w:p w14:paraId="699A7966" w14:textId="6BFF7783" w:rsidR="00B746F0" w:rsidRPr="00E2334B" w:rsidRDefault="003A096B" w:rsidP="00865549">
      <w:pPr>
        <w:pStyle w:val="Listenabsatz"/>
        <w:numPr>
          <w:ilvl w:val="0"/>
          <w:numId w:val="7"/>
        </w:numPr>
      </w:pPr>
      <w:proofErr w:type="spellStart"/>
      <w:r w:rsidRPr="00E2334B">
        <w:t>Github</w:t>
      </w:r>
      <w:proofErr w:type="spellEnd"/>
      <w:r w:rsidRPr="00E2334B">
        <w:t xml:space="preserve"> </w:t>
      </w:r>
      <w:r w:rsidR="00B746F0" w:rsidRPr="00E2334B">
        <w:t>Versionsverwaltung</w:t>
      </w:r>
    </w:p>
    <w:p w14:paraId="30AD4CDA" w14:textId="4D450670" w:rsidR="00931049" w:rsidRPr="00931049" w:rsidRDefault="00931049" w:rsidP="00931049">
      <w:pPr>
        <w:pStyle w:val="berschrift1"/>
        <w:numPr>
          <w:ilvl w:val="0"/>
          <w:numId w:val="0"/>
        </w:numPr>
        <w:ind w:left="720" w:hanging="360"/>
        <w:rPr>
          <w:highlight w:val="yellow"/>
        </w:rPr>
      </w:pPr>
    </w:p>
    <w:p w14:paraId="64AEBC18" w14:textId="77777777" w:rsidR="007E58EB" w:rsidRDefault="00822935" w:rsidP="007E58EB">
      <w:pPr>
        <w:pStyle w:val="berschrift1"/>
      </w:pPr>
      <w:r>
        <w:t>Umfeldanalyse</w:t>
      </w:r>
    </w:p>
    <w:p w14:paraId="1E72E23A" w14:textId="77777777" w:rsidR="00822935" w:rsidRDefault="00822935" w:rsidP="007E58EB">
      <w:r>
        <w:t xml:space="preserve">Die folgende Darstellung zeigt die wichtigsten Stakeholder des Projekts </w:t>
      </w:r>
      <w:r w:rsidR="00DA3D5B">
        <w:t xml:space="preserve">auf </w:t>
      </w:r>
      <w:r>
        <w:t>und illustriert deren:</w:t>
      </w:r>
    </w:p>
    <w:p w14:paraId="385D9387" w14:textId="77777777" w:rsidR="00822935" w:rsidRDefault="00822935" w:rsidP="00822935">
      <w:pPr>
        <w:pStyle w:val="Listenabsatz"/>
        <w:numPr>
          <w:ilvl w:val="0"/>
          <w:numId w:val="4"/>
        </w:numPr>
      </w:pPr>
      <w:r>
        <w:t>Bedeutung (mit der Grösse)</w:t>
      </w:r>
    </w:p>
    <w:p w14:paraId="78F16E51" w14:textId="77777777" w:rsidR="00822935" w:rsidRDefault="00822935" w:rsidP="00822935">
      <w:pPr>
        <w:pStyle w:val="Listenabsatz"/>
        <w:numPr>
          <w:ilvl w:val="0"/>
          <w:numId w:val="4"/>
        </w:numPr>
      </w:pPr>
      <w:r>
        <w:t>Interesse für das bzw. Nähe zum Projekt (mit dem Abstand)</w:t>
      </w:r>
    </w:p>
    <w:p w14:paraId="6122162E" w14:textId="77777777" w:rsidR="00822935" w:rsidRDefault="00DA3D5B" w:rsidP="00822935">
      <w:pPr>
        <w:pStyle w:val="Listenabsatz"/>
        <w:numPr>
          <w:ilvl w:val="0"/>
          <w:numId w:val="4"/>
        </w:numPr>
      </w:pPr>
      <w:r>
        <w:t>Häufigkeit der Kommunikation (Anzahl der Striche)</w:t>
      </w:r>
    </w:p>
    <w:p w14:paraId="73B9CD2E" w14:textId="77777777" w:rsidR="00DA3D5B" w:rsidRDefault="00DA3D5B" w:rsidP="00822935">
      <w:pPr>
        <w:pStyle w:val="Listenabsatz"/>
        <w:numPr>
          <w:ilvl w:val="0"/>
          <w:numId w:val="4"/>
        </w:numPr>
      </w:pPr>
      <w:r>
        <w:t>Art der Beziehung (mit sprechenden Symbolen)</w:t>
      </w:r>
    </w:p>
    <w:p w14:paraId="6220844E" w14:textId="355280E8" w:rsidR="00DA3D5B" w:rsidRDefault="3FC55147" w:rsidP="007E58EB">
      <w:r>
        <w:rPr>
          <w:noProof/>
        </w:rPr>
        <w:lastRenderedPageBreak/>
        <w:drawing>
          <wp:inline distT="0" distB="0" distL="0" distR="0" wp14:anchorId="0BD9F7C1" wp14:editId="0EE2EB2F">
            <wp:extent cx="5762625" cy="3838575"/>
            <wp:effectExtent l="0" t="0" r="0" b="0"/>
            <wp:docPr id="1027558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58183" name="Picture 1027558183"/>
                    <pic:cNvPicPr/>
                  </pic:nvPicPr>
                  <pic:blipFill>
                    <a:blip r:embed="rId10">
                      <a:extLst>
                        <a:ext uri="{28A0092B-C50C-407E-A947-70E740481C1C}">
                          <a14:useLocalDpi xmlns:a14="http://schemas.microsoft.com/office/drawing/2010/main"/>
                        </a:ext>
                      </a:extLst>
                    </a:blip>
                    <a:stretch>
                      <a:fillRect/>
                    </a:stretch>
                  </pic:blipFill>
                  <pic:spPr>
                    <a:xfrm>
                      <a:off x="0" y="0"/>
                      <a:ext cx="5762625" cy="3838575"/>
                    </a:xfrm>
                    <a:prstGeom prst="rect">
                      <a:avLst/>
                    </a:prstGeom>
                  </pic:spPr>
                </pic:pic>
              </a:graphicData>
            </a:graphic>
          </wp:inline>
        </w:drawing>
      </w:r>
    </w:p>
    <w:p w14:paraId="14809F5F" w14:textId="77777777" w:rsidR="007E58EB" w:rsidRDefault="00DA3D5B" w:rsidP="007E58EB">
      <w:pPr>
        <w:pStyle w:val="berschrift1"/>
      </w:pPr>
      <w:r>
        <w:t>Erwartungshaltung</w:t>
      </w:r>
    </w:p>
    <w:p w14:paraId="256EBCBB" w14:textId="77777777" w:rsidR="00DA3D5B" w:rsidRDefault="00DA3D5B" w:rsidP="00DA3D5B">
      <w:r>
        <w:t>Die folgende Tabelle listet die wichtigsten Stakeholder des Projekts auf und beschreibt die gegenseitigen Erwartungen:</w:t>
      </w:r>
    </w:p>
    <w:tbl>
      <w:tblPr>
        <w:tblStyle w:val="Tabellenraster"/>
        <w:tblW w:w="0" w:type="auto"/>
        <w:tblCellMar>
          <w:top w:w="57" w:type="dxa"/>
          <w:bottom w:w="57" w:type="dxa"/>
        </w:tblCellMar>
        <w:tblLook w:val="04A0" w:firstRow="1" w:lastRow="0" w:firstColumn="1" w:lastColumn="0" w:noHBand="0" w:noVBand="1"/>
      </w:tblPr>
      <w:tblGrid>
        <w:gridCol w:w="3020"/>
        <w:gridCol w:w="3021"/>
        <w:gridCol w:w="3021"/>
      </w:tblGrid>
      <w:tr w:rsidR="00DA3D5B" w:rsidRPr="00DC2674" w14:paraId="2D85985F" w14:textId="77777777" w:rsidTr="00DA3D5B">
        <w:tc>
          <w:tcPr>
            <w:tcW w:w="3020" w:type="dxa"/>
            <w:shd w:val="clear" w:color="auto" w:fill="D5DCE4" w:themeFill="text2" w:themeFillTint="33"/>
            <w:vAlign w:val="center"/>
          </w:tcPr>
          <w:p w14:paraId="244B14C6" w14:textId="77777777" w:rsidR="00DA3D5B" w:rsidRPr="00DC2674" w:rsidRDefault="00DA3D5B" w:rsidP="00DA3D5B">
            <w:pPr>
              <w:spacing w:after="0"/>
              <w:rPr>
                <w:b/>
                <w:bCs/>
                <w:sz w:val="20"/>
                <w:szCs w:val="20"/>
              </w:rPr>
            </w:pPr>
            <w:r w:rsidRPr="00DC2674">
              <w:rPr>
                <w:b/>
                <w:bCs/>
                <w:sz w:val="20"/>
                <w:szCs w:val="20"/>
              </w:rPr>
              <w:t>Stakeholder</w:t>
            </w:r>
          </w:p>
        </w:tc>
        <w:tc>
          <w:tcPr>
            <w:tcW w:w="3021" w:type="dxa"/>
            <w:shd w:val="clear" w:color="auto" w:fill="D5DCE4" w:themeFill="text2" w:themeFillTint="33"/>
            <w:vAlign w:val="center"/>
          </w:tcPr>
          <w:p w14:paraId="6F68A44D" w14:textId="77777777" w:rsidR="00DA3D5B" w:rsidRPr="00DC2674" w:rsidRDefault="00DA3D5B" w:rsidP="00DA3D5B">
            <w:pPr>
              <w:spacing w:after="0"/>
              <w:rPr>
                <w:b/>
                <w:bCs/>
                <w:sz w:val="20"/>
                <w:szCs w:val="20"/>
              </w:rPr>
            </w:pPr>
            <w:r w:rsidRPr="00DC2674">
              <w:rPr>
                <w:b/>
                <w:bCs/>
                <w:sz w:val="20"/>
                <w:szCs w:val="20"/>
              </w:rPr>
              <w:t>Erwartungen/Anforderungen des Stakeholders an das Projekt</w:t>
            </w:r>
          </w:p>
        </w:tc>
        <w:tc>
          <w:tcPr>
            <w:tcW w:w="3021" w:type="dxa"/>
            <w:shd w:val="clear" w:color="auto" w:fill="D5DCE4" w:themeFill="text2" w:themeFillTint="33"/>
            <w:vAlign w:val="center"/>
          </w:tcPr>
          <w:p w14:paraId="1C741CE7" w14:textId="77777777" w:rsidR="00DA3D5B" w:rsidRPr="00DC2674" w:rsidRDefault="00DA3D5B" w:rsidP="00DA3D5B">
            <w:pPr>
              <w:spacing w:after="0"/>
              <w:rPr>
                <w:b/>
                <w:bCs/>
                <w:sz w:val="20"/>
                <w:szCs w:val="20"/>
              </w:rPr>
            </w:pPr>
            <w:r w:rsidRPr="00DC2674">
              <w:rPr>
                <w:b/>
                <w:bCs/>
                <w:sz w:val="20"/>
                <w:szCs w:val="20"/>
              </w:rPr>
              <w:t>Erwartungen/Anforderungen des Projekts an den Stakeholder</w:t>
            </w:r>
          </w:p>
        </w:tc>
      </w:tr>
      <w:tr w:rsidR="00DC2674" w:rsidRPr="00DC2674" w14:paraId="29150DDE" w14:textId="77777777" w:rsidTr="00DA3D5B">
        <w:tc>
          <w:tcPr>
            <w:tcW w:w="3020" w:type="dxa"/>
            <w:vAlign w:val="center"/>
          </w:tcPr>
          <w:p w14:paraId="79332ECE" w14:textId="477E1AD1" w:rsidR="00DC2674" w:rsidRPr="00DC2674" w:rsidRDefault="73C4F1BA" w:rsidP="00DC2674">
            <w:pPr>
              <w:spacing w:after="0"/>
              <w:rPr>
                <w:sz w:val="20"/>
                <w:szCs w:val="20"/>
              </w:rPr>
            </w:pPr>
            <w:r w:rsidRPr="033B9A62">
              <w:rPr>
                <w:sz w:val="20"/>
                <w:szCs w:val="20"/>
              </w:rPr>
              <w:t>Projektteam</w:t>
            </w:r>
          </w:p>
        </w:tc>
        <w:tc>
          <w:tcPr>
            <w:tcW w:w="3021" w:type="dxa"/>
            <w:vAlign w:val="center"/>
          </w:tcPr>
          <w:p w14:paraId="3B977AD0" w14:textId="0AF91504" w:rsidR="00DC2674" w:rsidRPr="00DC2674" w:rsidRDefault="23B970C6" w:rsidP="00DC2674">
            <w:pPr>
              <w:spacing w:after="0"/>
              <w:rPr>
                <w:sz w:val="20"/>
                <w:szCs w:val="20"/>
              </w:rPr>
            </w:pPr>
            <w:r w:rsidRPr="41002FD7">
              <w:rPr>
                <w:sz w:val="20"/>
                <w:szCs w:val="20"/>
              </w:rPr>
              <w:t>Erfahrung, gute</w:t>
            </w:r>
            <w:r w:rsidR="73C4F1BA" w:rsidRPr="41002FD7">
              <w:rPr>
                <w:sz w:val="20"/>
                <w:szCs w:val="20"/>
              </w:rPr>
              <w:t xml:space="preserve"> Zeitplanung</w:t>
            </w:r>
          </w:p>
        </w:tc>
        <w:tc>
          <w:tcPr>
            <w:tcW w:w="3021" w:type="dxa"/>
            <w:vAlign w:val="center"/>
          </w:tcPr>
          <w:p w14:paraId="3D4F5FA5" w14:textId="5E4CBDD0" w:rsidR="00DC2674" w:rsidRPr="00DC2674" w:rsidRDefault="73C4F1BA" w:rsidP="00DC2674">
            <w:pPr>
              <w:spacing w:after="0"/>
              <w:rPr>
                <w:sz w:val="20"/>
                <w:szCs w:val="20"/>
              </w:rPr>
            </w:pPr>
            <w:r w:rsidRPr="657D730B">
              <w:rPr>
                <w:sz w:val="20"/>
                <w:szCs w:val="20"/>
              </w:rPr>
              <w:t>Zusammenarbeit,</w:t>
            </w:r>
            <w:r w:rsidRPr="4F0E5683">
              <w:rPr>
                <w:sz w:val="20"/>
                <w:szCs w:val="20"/>
              </w:rPr>
              <w:t xml:space="preserve"> Kommunikation</w:t>
            </w:r>
            <w:r w:rsidRPr="35759786">
              <w:rPr>
                <w:sz w:val="20"/>
                <w:szCs w:val="20"/>
              </w:rPr>
              <w:t xml:space="preserve">, </w:t>
            </w:r>
            <w:r w:rsidRPr="6324737C">
              <w:rPr>
                <w:sz w:val="20"/>
                <w:szCs w:val="20"/>
              </w:rPr>
              <w:t xml:space="preserve">Termingerechtes Erfüllen der </w:t>
            </w:r>
            <w:r w:rsidRPr="47275968">
              <w:rPr>
                <w:sz w:val="20"/>
                <w:szCs w:val="20"/>
              </w:rPr>
              <w:t>Aufgaben.</w:t>
            </w:r>
          </w:p>
        </w:tc>
      </w:tr>
      <w:tr w:rsidR="00DC2674" w:rsidRPr="00DC2674" w14:paraId="0EF24312" w14:textId="77777777" w:rsidTr="00DA3D5B">
        <w:tc>
          <w:tcPr>
            <w:tcW w:w="3020" w:type="dxa"/>
            <w:vAlign w:val="center"/>
          </w:tcPr>
          <w:p w14:paraId="27C1B7B8" w14:textId="22F44C4F" w:rsidR="00DC2674" w:rsidRPr="00DC2674" w:rsidRDefault="73C4F1BA" w:rsidP="00DC2674">
            <w:pPr>
              <w:spacing w:after="0"/>
              <w:rPr>
                <w:sz w:val="20"/>
                <w:szCs w:val="20"/>
              </w:rPr>
            </w:pPr>
            <w:r w:rsidRPr="560E965B">
              <w:rPr>
                <w:sz w:val="20"/>
                <w:szCs w:val="20"/>
              </w:rPr>
              <w:t>Projektleiter</w:t>
            </w:r>
          </w:p>
        </w:tc>
        <w:tc>
          <w:tcPr>
            <w:tcW w:w="3021" w:type="dxa"/>
            <w:vAlign w:val="center"/>
          </w:tcPr>
          <w:p w14:paraId="4DB1DEEA" w14:textId="1D91DE52" w:rsidR="00DC2674" w:rsidRPr="00DC2674" w:rsidRDefault="73C4F1BA" w:rsidP="00DC2674">
            <w:pPr>
              <w:spacing w:after="0"/>
              <w:rPr>
                <w:sz w:val="20"/>
                <w:szCs w:val="20"/>
              </w:rPr>
            </w:pPr>
            <w:r w:rsidRPr="373F2BF3">
              <w:rPr>
                <w:sz w:val="20"/>
                <w:szCs w:val="20"/>
              </w:rPr>
              <w:t>Organisation</w:t>
            </w:r>
          </w:p>
        </w:tc>
        <w:tc>
          <w:tcPr>
            <w:tcW w:w="3021" w:type="dxa"/>
            <w:vAlign w:val="center"/>
          </w:tcPr>
          <w:p w14:paraId="3BC1A561" w14:textId="1C4F9EF2" w:rsidR="00DC2674" w:rsidRPr="00DC2674" w:rsidRDefault="73C4F1BA" w:rsidP="00DC2674">
            <w:pPr>
              <w:spacing w:after="0"/>
              <w:rPr>
                <w:sz w:val="20"/>
                <w:szCs w:val="20"/>
              </w:rPr>
            </w:pPr>
            <w:r w:rsidRPr="62C8DF52">
              <w:rPr>
                <w:sz w:val="20"/>
                <w:szCs w:val="20"/>
              </w:rPr>
              <w:t xml:space="preserve">Gute Führung des </w:t>
            </w:r>
            <w:r w:rsidRPr="28603DFB">
              <w:rPr>
                <w:sz w:val="20"/>
                <w:szCs w:val="20"/>
              </w:rPr>
              <w:t xml:space="preserve">Projektteams </w:t>
            </w:r>
            <w:r w:rsidRPr="40F9F98E">
              <w:rPr>
                <w:sz w:val="20"/>
                <w:szCs w:val="20"/>
              </w:rPr>
              <w:t>durch</w:t>
            </w:r>
            <w:r w:rsidRPr="2834FE7B">
              <w:rPr>
                <w:sz w:val="20"/>
                <w:szCs w:val="20"/>
              </w:rPr>
              <w:t xml:space="preserve"> </w:t>
            </w:r>
            <w:r w:rsidRPr="5D9B725B">
              <w:rPr>
                <w:sz w:val="20"/>
                <w:szCs w:val="20"/>
              </w:rPr>
              <w:t>Aufgabenverteilung</w:t>
            </w:r>
            <w:r w:rsidRPr="426A189A">
              <w:rPr>
                <w:sz w:val="20"/>
                <w:szCs w:val="20"/>
              </w:rPr>
              <w:t xml:space="preserve"> </w:t>
            </w:r>
            <w:r w:rsidRPr="28603DFB">
              <w:rPr>
                <w:sz w:val="20"/>
                <w:szCs w:val="20"/>
              </w:rPr>
              <w:t xml:space="preserve">und </w:t>
            </w:r>
            <w:r w:rsidRPr="05BDB04E">
              <w:rPr>
                <w:sz w:val="20"/>
                <w:szCs w:val="20"/>
              </w:rPr>
              <w:t xml:space="preserve">klare </w:t>
            </w:r>
            <w:r w:rsidRPr="12466A57">
              <w:rPr>
                <w:sz w:val="20"/>
                <w:szCs w:val="20"/>
              </w:rPr>
              <w:t>Vision</w:t>
            </w:r>
            <w:r w:rsidRPr="5D9B725B">
              <w:rPr>
                <w:sz w:val="20"/>
                <w:szCs w:val="20"/>
              </w:rPr>
              <w:t xml:space="preserve"> </w:t>
            </w:r>
            <w:r w:rsidRPr="194D13E5">
              <w:rPr>
                <w:sz w:val="20"/>
                <w:szCs w:val="20"/>
              </w:rPr>
              <w:t>für das Projekt</w:t>
            </w:r>
          </w:p>
        </w:tc>
      </w:tr>
      <w:tr w:rsidR="00DC2674" w:rsidRPr="00DC2674" w14:paraId="5FE5C601" w14:textId="77777777" w:rsidTr="00DA3D5B">
        <w:tc>
          <w:tcPr>
            <w:tcW w:w="3020" w:type="dxa"/>
            <w:vAlign w:val="center"/>
          </w:tcPr>
          <w:p w14:paraId="7F03D24A" w14:textId="305B47B9" w:rsidR="00DC2674" w:rsidRPr="00DC2674" w:rsidRDefault="73C4F1BA" w:rsidP="00DC2674">
            <w:pPr>
              <w:spacing w:after="0"/>
              <w:rPr>
                <w:sz w:val="20"/>
                <w:szCs w:val="20"/>
              </w:rPr>
            </w:pPr>
            <w:r w:rsidRPr="323C65AD">
              <w:rPr>
                <w:sz w:val="20"/>
                <w:szCs w:val="20"/>
              </w:rPr>
              <w:t>Projektgeber</w:t>
            </w:r>
          </w:p>
        </w:tc>
        <w:tc>
          <w:tcPr>
            <w:tcW w:w="3021" w:type="dxa"/>
            <w:vAlign w:val="center"/>
          </w:tcPr>
          <w:p w14:paraId="50A76F65" w14:textId="1E0BA50A" w:rsidR="00DC2674" w:rsidRPr="00DC2674" w:rsidRDefault="73C4F1BA" w:rsidP="00DC2674">
            <w:pPr>
              <w:spacing w:after="0"/>
              <w:rPr>
                <w:sz w:val="20"/>
                <w:szCs w:val="20"/>
              </w:rPr>
            </w:pPr>
            <w:r w:rsidRPr="20F0ED5D">
              <w:rPr>
                <w:sz w:val="20"/>
                <w:szCs w:val="20"/>
              </w:rPr>
              <w:t xml:space="preserve">Erfolgreiche Umsetzung des Projekts </w:t>
            </w:r>
            <w:r w:rsidRPr="19D290EB">
              <w:rPr>
                <w:sz w:val="20"/>
                <w:szCs w:val="20"/>
              </w:rPr>
              <w:t xml:space="preserve">im </w:t>
            </w:r>
            <w:r w:rsidRPr="19C63727">
              <w:rPr>
                <w:sz w:val="20"/>
                <w:szCs w:val="20"/>
              </w:rPr>
              <w:t xml:space="preserve">Zeitraum </w:t>
            </w:r>
            <w:r w:rsidRPr="51A222DA">
              <w:rPr>
                <w:sz w:val="20"/>
                <w:szCs w:val="20"/>
              </w:rPr>
              <w:t>und</w:t>
            </w:r>
            <w:r w:rsidRPr="026AB5C6">
              <w:rPr>
                <w:sz w:val="20"/>
                <w:szCs w:val="20"/>
              </w:rPr>
              <w:t xml:space="preserve"> </w:t>
            </w:r>
            <w:r w:rsidRPr="1927E93B">
              <w:rPr>
                <w:sz w:val="20"/>
                <w:szCs w:val="20"/>
              </w:rPr>
              <w:t>Erfüllung aller Z</w:t>
            </w:r>
            <w:r w:rsidR="0066642C">
              <w:rPr>
                <w:sz w:val="20"/>
                <w:szCs w:val="20"/>
              </w:rPr>
              <w:t>ie</w:t>
            </w:r>
            <w:r w:rsidRPr="1927E93B">
              <w:rPr>
                <w:sz w:val="20"/>
                <w:szCs w:val="20"/>
              </w:rPr>
              <w:t>le.</w:t>
            </w:r>
          </w:p>
        </w:tc>
        <w:tc>
          <w:tcPr>
            <w:tcW w:w="3021" w:type="dxa"/>
            <w:vAlign w:val="center"/>
          </w:tcPr>
          <w:p w14:paraId="4269621D" w14:textId="29A273DD" w:rsidR="00DC2674" w:rsidRPr="00DC2674" w:rsidRDefault="73C4F1BA" w:rsidP="00DC2674">
            <w:pPr>
              <w:spacing w:after="0"/>
              <w:rPr>
                <w:sz w:val="20"/>
                <w:szCs w:val="20"/>
              </w:rPr>
            </w:pPr>
            <w:r w:rsidRPr="1927E93B">
              <w:rPr>
                <w:sz w:val="20"/>
                <w:szCs w:val="20"/>
              </w:rPr>
              <w:t>Klare Anforderungen, Feedback geben</w:t>
            </w:r>
          </w:p>
        </w:tc>
      </w:tr>
      <w:tr w:rsidR="00DC2674" w:rsidRPr="00DC2674" w14:paraId="68C346B5" w14:textId="77777777" w:rsidTr="00DA3D5B">
        <w:tc>
          <w:tcPr>
            <w:tcW w:w="3020" w:type="dxa"/>
            <w:vAlign w:val="center"/>
          </w:tcPr>
          <w:p w14:paraId="0CE9FB8B" w14:textId="65EEB070" w:rsidR="00DC2674" w:rsidRPr="00DC2674" w:rsidRDefault="73C4F1BA" w:rsidP="00DC2674">
            <w:pPr>
              <w:spacing w:after="0"/>
            </w:pPr>
            <w:r w:rsidRPr="7ED7D750">
              <w:rPr>
                <w:sz w:val="20"/>
                <w:szCs w:val="20"/>
              </w:rPr>
              <w:t xml:space="preserve">Plesk Hosting (Support) </w:t>
            </w:r>
          </w:p>
        </w:tc>
        <w:tc>
          <w:tcPr>
            <w:tcW w:w="3021" w:type="dxa"/>
            <w:vAlign w:val="center"/>
          </w:tcPr>
          <w:p w14:paraId="0763BB8C" w14:textId="29AFD57D" w:rsidR="00DC2674" w:rsidRPr="00DC2674" w:rsidRDefault="73C4F1BA" w:rsidP="00DC2674">
            <w:pPr>
              <w:spacing w:after="0"/>
              <w:rPr>
                <w:sz w:val="20"/>
                <w:szCs w:val="20"/>
              </w:rPr>
            </w:pPr>
            <w:r w:rsidRPr="3C1D2A89">
              <w:rPr>
                <w:sz w:val="20"/>
                <w:szCs w:val="20"/>
              </w:rPr>
              <w:t>Klare Kommunikation</w:t>
            </w:r>
          </w:p>
        </w:tc>
        <w:tc>
          <w:tcPr>
            <w:tcW w:w="3021" w:type="dxa"/>
            <w:vAlign w:val="center"/>
          </w:tcPr>
          <w:p w14:paraId="181E983E" w14:textId="5244067B" w:rsidR="00DC2674" w:rsidRPr="00DC2674" w:rsidRDefault="73C4F1BA" w:rsidP="00DC2674">
            <w:pPr>
              <w:spacing w:after="0"/>
              <w:rPr>
                <w:sz w:val="20"/>
                <w:szCs w:val="20"/>
              </w:rPr>
            </w:pPr>
            <w:r w:rsidRPr="1A9B1119">
              <w:rPr>
                <w:sz w:val="20"/>
                <w:szCs w:val="20"/>
              </w:rPr>
              <w:t>Verlässliche Server und</w:t>
            </w:r>
            <w:r w:rsidR="00DC2674">
              <w:br/>
            </w:r>
            <w:r w:rsidRPr="1773D318">
              <w:rPr>
                <w:sz w:val="20"/>
                <w:szCs w:val="20"/>
              </w:rPr>
              <w:t xml:space="preserve">Hilfe beim Hosten </w:t>
            </w:r>
            <w:r w:rsidRPr="5BD4CFFE">
              <w:rPr>
                <w:sz w:val="20"/>
                <w:szCs w:val="20"/>
              </w:rPr>
              <w:t xml:space="preserve">der </w:t>
            </w:r>
            <w:r w:rsidRPr="2438523B">
              <w:rPr>
                <w:sz w:val="20"/>
                <w:szCs w:val="20"/>
              </w:rPr>
              <w:t>Webseite</w:t>
            </w:r>
          </w:p>
        </w:tc>
      </w:tr>
      <w:tr w:rsidR="00DC2674" w:rsidRPr="00DC2674" w14:paraId="3888FFFC" w14:textId="77777777" w:rsidTr="00DA3D5B">
        <w:tc>
          <w:tcPr>
            <w:tcW w:w="3020" w:type="dxa"/>
            <w:vAlign w:val="center"/>
          </w:tcPr>
          <w:p w14:paraId="267C72D6" w14:textId="789A2803" w:rsidR="00DC2674" w:rsidRPr="00DC2674" w:rsidRDefault="73C4F1BA" w:rsidP="00DC2674">
            <w:pPr>
              <w:spacing w:after="0"/>
            </w:pPr>
            <w:r w:rsidRPr="483325CC">
              <w:rPr>
                <w:sz w:val="20"/>
                <w:szCs w:val="20"/>
              </w:rPr>
              <w:t>Benutzer</w:t>
            </w:r>
            <w:r w:rsidR="0034387E">
              <w:rPr>
                <w:sz w:val="20"/>
                <w:szCs w:val="20"/>
              </w:rPr>
              <w:t>:</w:t>
            </w:r>
            <w:r w:rsidRPr="483325CC">
              <w:rPr>
                <w:sz w:val="20"/>
                <w:szCs w:val="20"/>
              </w:rPr>
              <w:t xml:space="preserve"> Schüler </w:t>
            </w:r>
          </w:p>
        </w:tc>
        <w:tc>
          <w:tcPr>
            <w:tcW w:w="3021" w:type="dxa"/>
            <w:vAlign w:val="center"/>
          </w:tcPr>
          <w:p w14:paraId="0F4E307F" w14:textId="7380D0C3" w:rsidR="00DC2674" w:rsidRPr="00DC2674" w:rsidRDefault="73C4F1BA" w:rsidP="00DC2674">
            <w:pPr>
              <w:spacing w:after="0"/>
              <w:rPr>
                <w:sz w:val="20"/>
                <w:szCs w:val="20"/>
              </w:rPr>
            </w:pPr>
            <w:r w:rsidRPr="1A89A124">
              <w:rPr>
                <w:sz w:val="20"/>
                <w:szCs w:val="20"/>
              </w:rPr>
              <w:t>Benutzerfreundliche Webseite,</w:t>
            </w:r>
            <w:r w:rsidR="00DC2674">
              <w:br/>
            </w:r>
            <w:r w:rsidRPr="1A89A124">
              <w:rPr>
                <w:sz w:val="20"/>
                <w:szCs w:val="20"/>
              </w:rPr>
              <w:t>Ansprech</w:t>
            </w:r>
            <w:r w:rsidR="00E854F3">
              <w:rPr>
                <w:sz w:val="20"/>
                <w:szCs w:val="20"/>
              </w:rPr>
              <w:t>endes</w:t>
            </w:r>
            <w:r w:rsidRPr="1A89A124">
              <w:rPr>
                <w:sz w:val="20"/>
                <w:szCs w:val="20"/>
              </w:rPr>
              <w:t xml:space="preserve"> Design.</w:t>
            </w:r>
          </w:p>
        </w:tc>
        <w:tc>
          <w:tcPr>
            <w:tcW w:w="3021" w:type="dxa"/>
            <w:vAlign w:val="center"/>
          </w:tcPr>
          <w:p w14:paraId="45A726D1" w14:textId="1CD9B64E" w:rsidR="00DC2674" w:rsidRPr="00DC2674" w:rsidRDefault="73C4F1BA" w:rsidP="00DC2674">
            <w:pPr>
              <w:spacing w:after="0"/>
              <w:rPr>
                <w:sz w:val="20"/>
                <w:szCs w:val="20"/>
              </w:rPr>
            </w:pPr>
            <w:r w:rsidRPr="1A89A124">
              <w:rPr>
                <w:sz w:val="20"/>
                <w:szCs w:val="20"/>
              </w:rPr>
              <w:t>Wünsche und Probleme Kommunizieren.</w:t>
            </w:r>
          </w:p>
        </w:tc>
      </w:tr>
      <w:tr w:rsidR="00DC2674" w:rsidRPr="00DC2674" w14:paraId="054BE758" w14:textId="77777777" w:rsidTr="00DA3D5B">
        <w:tc>
          <w:tcPr>
            <w:tcW w:w="3020" w:type="dxa"/>
            <w:vAlign w:val="center"/>
          </w:tcPr>
          <w:p w14:paraId="7AD13B23" w14:textId="02A4EA12" w:rsidR="00DC2674" w:rsidRPr="00DC2674" w:rsidRDefault="73C4F1BA" w:rsidP="00DC2674">
            <w:pPr>
              <w:spacing w:after="0"/>
            </w:pPr>
            <w:proofErr w:type="spellStart"/>
            <w:r w:rsidRPr="483325CC">
              <w:rPr>
                <w:sz w:val="20"/>
                <w:szCs w:val="20"/>
              </w:rPr>
              <w:t>Testingpersonen</w:t>
            </w:r>
            <w:proofErr w:type="spellEnd"/>
            <w:r w:rsidRPr="483325CC">
              <w:rPr>
                <w:sz w:val="20"/>
                <w:szCs w:val="20"/>
              </w:rPr>
              <w:t xml:space="preserve"> </w:t>
            </w:r>
          </w:p>
        </w:tc>
        <w:tc>
          <w:tcPr>
            <w:tcW w:w="3021" w:type="dxa"/>
            <w:vAlign w:val="center"/>
          </w:tcPr>
          <w:p w14:paraId="47D6B0B0" w14:textId="2E6DAFDF" w:rsidR="00DC2674" w:rsidRPr="00DC2674" w:rsidRDefault="73C4F1BA" w:rsidP="00DC2674">
            <w:pPr>
              <w:spacing w:after="0"/>
              <w:rPr>
                <w:sz w:val="20"/>
                <w:szCs w:val="20"/>
              </w:rPr>
            </w:pPr>
            <w:r w:rsidRPr="1A9B1119">
              <w:rPr>
                <w:sz w:val="20"/>
                <w:szCs w:val="20"/>
              </w:rPr>
              <w:t>Klare Testanweisung</w:t>
            </w:r>
          </w:p>
        </w:tc>
        <w:tc>
          <w:tcPr>
            <w:tcW w:w="3021" w:type="dxa"/>
            <w:vAlign w:val="center"/>
          </w:tcPr>
          <w:p w14:paraId="12453D43" w14:textId="4F72D65D" w:rsidR="00DC2674" w:rsidRPr="00DC2674" w:rsidRDefault="73C4F1BA" w:rsidP="00DC2674">
            <w:pPr>
              <w:spacing w:after="0"/>
              <w:rPr>
                <w:sz w:val="20"/>
                <w:szCs w:val="20"/>
              </w:rPr>
            </w:pPr>
            <w:r w:rsidRPr="1A9B1119">
              <w:rPr>
                <w:sz w:val="20"/>
                <w:szCs w:val="20"/>
              </w:rPr>
              <w:t>Durchführung der Tests und Rückmeldung der Fehler</w:t>
            </w:r>
          </w:p>
        </w:tc>
      </w:tr>
      <w:tr w:rsidR="00DC2674" w:rsidRPr="00DC2674" w14:paraId="062FB9EA" w14:textId="77777777" w:rsidTr="00DA3D5B">
        <w:tc>
          <w:tcPr>
            <w:tcW w:w="3020" w:type="dxa"/>
            <w:vAlign w:val="center"/>
          </w:tcPr>
          <w:p w14:paraId="4BF6D0B1" w14:textId="3B22450A" w:rsidR="00DC2674" w:rsidRPr="00DC2674" w:rsidRDefault="73C4F1BA" w:rsidP="00DC2674">
            <w:pPr>
              <w:spacing w:after="0"/>
            </w:pPr>
            <w:proofErr w:type="spellStart"/>
            <w:r w:rsidRPr="385663AF">
              <w:rPr>
                <w:sz w:val="20"/>
                <w:szCs w:val="20"/>
              </w:rPr>
              <w:lastRenderedPageBreak/>
              <w:t>Github</w:t>
            </w:r>
            <w:proofErr w:type="spellEnd"/>
            <w:r w:rsidRPr="385663AF">
              <w:rPr>
                <w:sz w:val="20"/>
                <w:szCs w:val="20"/>
              </w:rPr>
              <w:t xml:space="preserve"> Versionsverwaltung</w:t>
            </w:r>
          </w:p>
        </w:tc>
        <w:tc>
          <w:tcPr>
            <w:tcW w:w="3021" w:type="dxa"/>
            <w:vAlign w:val="center"/>
          </w:tcPr>
          <w:p w14:paraId="56B0F934" w14:textId="78842E75" w:rsidR="00DC2674" w:rsidRPr="00DC2674" w:rsidRDefault="73C4F1BA" w:rsidP="00DC2674">
            <w:pPr>
              <w:spacing w:after="0"/>
              <w:rPr>
                <w:sz w:val="20"/>
                <w:szCs w:val="20"/>
              </w:rPr>
            </w:pPr>
            <w:r w:rsidRPr="1A9B1119">
              <w:rPr>
                <w:sz w:val="20"/>
                <w:szCs w:val="20"/>
              </w:rPr>
              <w:t>Klares Repository</w:t>
            </w:r>
          </w:p>
        </w:tc>
        <w:tc>
          <w:tcPr>
            <w:tcW w:w="3021" w:type="dxa"/>
            <w:vAlign w:val="center"/>
          </w:tcPr>
          <w:p w14:paraId="5E55371A" w14:textId="306E7F68" w:rsidR="00DC2674" w:rsidRPr="00DC2674" w:rsidRDefault="73C4F1BA" w:rsidP="00DC2674">
            <w:pPr>
              <w:spacing w:after="0"/>
              <w:rPr>
                <w:sz w:val="20"/>
                <w:szCs w:val="20"/>
              </w:rPr>
            </w:pPr>
            <w:r w:rsidRPr="1A9B1119">
              <w:rPr>
                <w:sz w:val="20"/>
                <w:szCs w:val="20"/>
              </w:rPr>
              <w:t>Verlässliche Services</w:t>
            </w:r>
          </w:p>
        </w:tc>
      </w:tr>
    </w:tbl>
    <w:p w14:paraId="6FFBF4D6" w14:textId="77777777" w:rsidR="00DA3D5B" w:rsidRDefault="00DA3D5B" w:rsidP="007E58EB"/>
    <w:p w14:paraId="2FECA3BD" w14:textId="77777777" w:rsidR="00DC2674" w:rsidRDefault="00DC2674" w:rsidP="00DC2674">
      <w:pPr>
        <w:pStyle w:val="berschrift1"/>
        <w:ind w:left="714" w:hanging="357"/>
      </w:pPr>
      <w:r>
        <w:t>Massnahmen</w:t>
      </w:r>
    </w:p>
    <w:p w14:paraId="24525604" w14:textId="77777777" w:rsidR="00DC2674" w:rsidRDefault="00DC2674" w:rsidP="00DC2674">
      <w:r>
        <w:t>Die folgende Tabelle listet die wichtigsten Massnahmen, welche ergriffen werden, um die Beziehungen zu den Stakeholdern zu optimieren.</w:t>
      </w:r>
    </w:p>
    <w:tbl>
      <w:tblPr>
        <w:tblStyle w:val="Tabellenraster"/>
        <w:tblW w:w="9062" w:type="dxa"/>
        <w:tblCellMar>
          <w:top w:w="57" w:type="dxa"/>
          <w:bottom w:w="57" w:type="dxa"/>
        </w:tblCellMar>
        <w:tblLook w:val="04A0" w:firstRow="1" w:lastRow="0" w:firstColumn="1" w:lastColumn="0" w:noHBand="0" w:noVBand="1"/>
      </w:tblPr>
      <w:tblGrid>
        <w:gridCol w:w="2998"/>
        <w:gridCol w:w="1613"/>
        <w:gridCol w:w="1796"/>
        <w:gridCol w:w="1677"/>
        <w:gridCol w:w="978"/>
      </w:tblGrid>
      <w:tr w:rsidR="00DC2674" w:rsidRPr="00DC2674" w14:paraId="4F9FA418" w14:textId="77777777" w:rsidTr="16C2A1B2">
        <w:tc>
          <w:tcPr>
            <w:tcW w:w="3025" w:type="dxa"/>
            <w:shd w:val="clear" w:color="auto" w:fill="D5DCE4" w:themeFill="text2" w:themeFillTint="33"/>
            <w:vAlign w:val="center"/>
          </w:tcPr>
          <w:p w14:paraId="05BA8E74" w14:textId="77777777" w:rsidR="00DC2674" w:rsidRPr="00DC2674" w:rsidRDefault="00DC2674">
            <w:pPr>
              <w:spacing w:after="0"/>
              <w:rPr>
                <w:b/>
                <w:bCs/>
                <w:sz w:val="20"/>
                <w:szCs w:val="20"/>
              </w:rPr>
            </w:pPr>
            <w:r>
              <w:rPr>
                <w:b/>
                <w:bCs/>
                <w:sz w:val="20"/>
                <w:szCs w:val="20"/>
              </w:rPr>
              <w:t>Massnahme</w:t>
            </w:r>
          </w:p>
        </w:tc>
        <w:tc>
          <w:tcPr>
            <w:tcW w:w="1613" w:type="dxa"/>
            <w:shd w:val="clear" w:color="auto" w:fill="D5DCE4" w:themeFill="text2" w:themeFillTint="33"/>
            <w:vAlign w:val="center"/>
          </w:tcPr>
          <w:p w14:paraId="60F7B80E" w14:textId="77777777" w:rsidR="00DC2674" w:rsidRPr="00DC2674" w:rsidRDefault="00DC2674">
            <w:pPr>
              <w:spacing w:after="0"/>
              <w:rPr>
                <w:b/>
                <w:bCs/>
                <w:sz w:val="20"/>
                <w:szCs w:val="20"/>
              </w:rPr>
            </w:pPr>
            <w:r>
              <w:rPr>
                <w:b/>
                <w:bCs/>
                <w:sz w:val="20"/>
                <w:szCs w:val="20"/>
              </w:rPr>
              <w:t>Verantwortlich</w:t>
            </w:r>
          </w:p>
        </w:tc>
        <w:tc>
          <w:tcPr>
            <w:tcW w:w="1807" w:type="dxa"/>
            <w:shd w:val="clear" w:color="auto" w:fill="D5DCE4" w:themeFill="text2" w:themeFillTint="33"/>
            <w:vAlign w:val="center"/>
          </w:tcPr>
          <w:p w14:paraId="1A5CC89B" w14:textId="77777777" w:rsidR="00DC2674" w:rsidRPr="00DC2674" w:rsidRDefault="00DC2674">
            <w:pPr>
              <w:spacing w:after="0"/>
              <w:rPr>
                <w:b/>
                <w:bCs/>
                <w:sz w:val="20"/>
                <w:szCs w:val="20"/>
              </w:rPr>
            </w:pPr>
            <w:r>
              <w:rPr>
                <w:b/>
                <w:bCs/>
                <w:sz w:val="20"/>
                <w:szCs w:val="20"/>
              </w:rPr>
              <w:t>Beteiligte</w:t>
            </w:r>
          </w:p>
        </w:tc>
        <w:tc>
          <w:tcPr>
            <w:tcW w:w="1635" w:type="dxa"/>
            <w:shd w:val="clear" w:color="auto" w:fill="D5DCE4" w:themeFill="text2" w:themeFillTint="33"/>
            <w:vAlign w:val="center"/>
          </w:tcPr>
          <w:p w14:paraId="74889BC7" w14:textId="77777777" w:rsidR="00DC2674" w:rsidRDefault="00DC2674">
            <w:pPr>
              <w:spacing w:after="0"/>
              <w:rPr>
                <w:b/>
                <w:bCs/>
                <w:sz w:val="20"/>
                <w:szCs w:val="20"/>
              </w:rPr>
            </w:pPr>
            <w:r>
              <w:rPr>
                <w:b/>
                <w:bCs/>
                <w:sz w:val="20"/>
                <w:szCs w:val="20"/>
              </w:rPr>
              <w:t>Termin</w:t>
            </w:r>
          </w:p>
        </w:tc>
        <w:tc>
          <w:tcPr>
            <w:tcW w:w="982" w:type="dxa"/>
            <w:shd w:val="clear" w:color="auto" w:fill="D5DCE4" w:themeFill="text2" w:themeFillTint="33"/>
            <w:vAlign w:val="center"/>
          </w:tcPr>
          <w:p w14:paraId="37CD0759" w14:textId="77777777" w:rsidR="00DC2674" w:rsidRDefault="00DC2674">
            <w:pPr>
              <w:spacing w:after="0"/>
              <w:rPr>
                <w:b/>
                <w:bCs/>
                <w:sz w:val="20"/>
                <w:szCs w:val="20"/>
              </w:rPr>
            </w:pPr>
            <w:r>
              <w:rPr>
                <w:b/>
                <w:bCs/>
                <w:sz w:val="20"/>
                <w:szCs w:val="20"/>
              </w:rPr>
              <w:t>Status</w:t>
            </w:r>
          </w:p>
        </w:tc>
      </w:tr>
      <w:tr w:rsidR="00DC2674" w:rsidRPr="00DC2674" w14:paraId="7364DFF8" w14:textId="77777777" w:rsidTr="16C2A1B2">
        <w:tc>
          <w:tcPr>
            <w:tcW w:w="3025" w:type="dxa"/>
            <w:vAlign w:val="center"/>
          </w:tcPr>
          <w:p w14:paraId="3A67007D" w14:textId="34ED77B2" w:rsidR="00DC2674" w:rsidRPr="000352C0" w:rsidRDefault="3EC05007" w:rsidP="00DC2674">
            <w:pPr>
              <w:spacing w:after="0"/>
              <w:rPr>
                <w:sz w:val="20"/>
                <w:szCs w:val="20"/>
              </w:rPr>
            </w:pPr>
            <w:r w:rsidRPr="000352C0">
              <w:rPr>
                <w:sz w:val="20"/>
                <w:szCs w:val="20"/>
              </w:rPr>
              <w:t>Regelmässige Teammeetings zur Besprechung des Projektfortschritts</w:t>
            </w:r>
          </w:p>
        </w:tc>
        <w:tc>
          <w:tcPr>
            <w:tcW w:w="1613" w:type="dxa"/>
            <w:vAlign w:val="center"/>
          </w:tcPr>
          <w:p w14:paraId="1C8A9819" w14:textId="13A61AE9" w:rsidR="00DC2674" w:rsidRPr="000352C0" w:rsidRDefault="6821B409" w:rsidP="00DC2674">
            <w:pPr>
              <w:spacing w:after="0"/>
              <w:rPr>
                <w:sz w:val="20"/>
                <w:szCs w:val="20"/>
              </w:rPr>
            </w:pPr>
            <w:r w:rsidRPr="000352C0">
              <w:rPr>
                <w:sz w:val="20"/>
                <w:szCs w:val="20"/>
              </w:rPr>
              <w:t>Sanji</w:t>
            </w:r>
            <w:r w:rsidR="000352C0" w:rsidRPr="000352C0">
              <w:rPr>
                <w:sz w:val="20"/>
                <w:szCs w:val="20"/>
              </w:rPr>
              <w:t>v</w:t>
            </w:r>
            <w:r w:rsidRPr="000352C0">
              <w:rPr>
                <w:sz w:val="20"/>
                <w:szCs w:val="20"/>
              </w:rPr>
              <w:t>an</w:t>
            </w:r>
          </w:p>
        </w:tc>
        <w:tc>
          <w:tcPr>
            <w:tcW w:w="1807" w:type="dxa"/>
            <w:vAlign w:val="center"/>
          </w:tcPr>
          <w:p w14:paraId="0BF9C503" w14:textId="145F21D4" w:rsidR="00DC2674" w:rsidRPr="000352C0" w:rsidRDefault="3EC05007" w:rsidP="00DC2674">
            <w:pPr>
              <w:spacing w:after="0"/>
              <w:rPr>
                <w:sz w:val="20"/>
                <w:szCs w:val="20"/>
              </w:rPr>
            </w:pPr>
            <w:r w:rsidRPr="000352C0">
              <w:rPr>
                <w:sz w:val="20"/>
                <w:szCs w:val="20"/>
              </w:rPr>
              <w:t>Projektteam</w:t>
            </w:r>
          </w:p>
        </w:tc>
        <w:tc>
          <w:tcPr>
            <w:tcW w:w="1635" w:type="dxa"/>
            <w:vAlign w:val="center"/>
          </w:tcPr>
          <w:p w14:paraId="0807B3F9" w14:textId="299BC3EF" w:rsidR="00DC2674" w:rsidRPr="000352C0" w:rsidRDefault="3EC05007" w:rsidP="00DC2674">
            <w:pPr>
              <w:spacing w:after="0"/>
              <w:rPr>
                <w:sz w:val="20"/>
                <w:szCs w:val="20"/>
              </w:rPr>
            </w:pPr>
            <w:r w:rsidRPr="000352C0">
              <w:rPr>
                <w:sz w:val="20"/>
                <w:szCs w:val="20"/>
              </w:rPr>
              <w:t>Wöchentlich</w:t>
            </w:r>
          </w:p>
        </w:tc>
        <w:tc>
          <w:tcPr>
            <w:tcW w:w="982" w:type="dxa"/>
            <w:vAlign w:val="center"/>
          </w:tcPr>
          <w:p w14:paraId="2A900D8F" w14:textId="10E01F97" w:rsidR="00DC2674" w:rsidRPr="000352C0" w:rsidRDefault="3EC05007" w:rsidP="00DC2674">
            <w:pPr>
              <w:spacing w:after="0"/>
              <w:rPr>
                <w:sz w:val="20"/>
                <w:szCs w:val="20"/>
              </w:rPr>
            </w:pPr>
            <w:r w:rsidRPr="000352C0">
              <w:rPr>
                <w:sz w:val="20"/>
                <w:szCs w:val="20"/>
              </w:rPr>
              <w:t>offen</w:t>
            </w:r>
          </w:p>
        </w:tc>
      </w:tr>
      <w:tr w:rsidR="00DC2674" w:rsidRPr="00DC2674" w14:paraId="50178843" w14:textId="77777777" w:rsidTr="16C2A1B2">
        <w:tc>
          <w:tcPr>
            <w:tcW w:w="3025" w:type="dxa"/>
            <w:vAlign w:val="center"/>
          </w:tcPr>
          <w:p w14:paraId="7FF10FB2" w14:textId="6A0FDDAF" w:rsidR="00DC2674" w:rsidRPr="00DC2674" w:rsidRDefault="3EC05007" w:rsidP="00DC2674">
            <w:pPr>
              <w:spacing w:after="0"/>
            </w:pPr>
            <w:r w:rsidRPr="1927E93B">
              <w:rPr>
                <w:rFonts w:eastAsia="Segoe UI" w:cs="Segoe UI"/>
                <w:sz w:val="20"/>
                <w:szCs w:val="20"/>
              </w:rPr>
              <w:t>Regelmässige Updates an den Projektgeber über Fortschritt und Probleme</w:t>
            </w:r>
          </w:p>
        </w:tc>
        <w:tc>
          <w:tcPr>
            <w:tcW w:w="1613" w:type="dxa"/>
            <w:vAlign w:val="center"/>
          </w:tcPr>
          <w:p w14:paraId="5DF4215D" w14:textId="7AF56D31" w:rsidR="00DC2674" w:rsidRPr="00DC2674" w:rsidRDefault="1333E93D" w:rsidP="00DC2674">
            <w:pPr>
              <w:spacing w:after="0"/>
              <w:rPr>
                <w:sz w:val="20"/>
                <w:szCs w:val="20"/>
              </w:rPr>
            </w:pPr>
            <w:r w:rsidRPr="1A9B1119">
              <w:rPr>
                <w:sz w:val="20"/>
                <w:szCs w:val="20"/>
              </w:rPr>
              <w:t>Sanji</w:t>
            </w:r>
            <w:r w:rsidR="000352C0">
              <w:rPr>
                <w:sz w:val="20"/>
                <w:szCs w:val="20"/>
              </w:rPr>
              <w:t>v</w:t>
            </w:r>
            <w:r w:rsidRPr="1A9B1119">
              <w:rPr>
                <w:sz w:val="20"/>
                <w:szCs w:val="20"/>
              </w:rPr>
              <w:t>an</w:t>
            </w:r>
          </w:p>
        </w:tc>
        <w:tc>
          <w:tcPr>
            <w:tcW w:w="1807" w:type="dxa"/>
            <w:vAlign w:val="center"/>
          </w:tcPr>
          <w:p w14:paraId="79B0D6CE" w14:textId="373139A6" w:rsidR="00DC2674" w:rsidRPr="00DC2674" w:rsidRDefault="3EC05007" w:rsidP="00DC2674">
            <w:pPr>
              <w:spacing w:after="0"/>
              <w:rPr>
                <w:sz w:val="20"/>
                <w:szCs w:val="20"/>
              </w:rPr>
            </w:pPr>
            <w:r w:rsidRPr="1A89A124">
              <w:rPr>
                <w:sz w:val="20"/>
                <w:szCs w:val="20"/>
              </w:rPr>
              <w:t>Projektgeber</w:t>
            </w:r>
          </w:p>
        </w:tc>
        <w:tc>
          <w:tcPr>
            <w:tcW w:w="1635" w:type="dxa"/>
            <w:vAlign w:val="center"/>
          </w:tcPr>
          <w:p w14:paraId="102D9DDE" w14:textId="33EA0471" w:rsidR="00DC2674" w:rsidRPr="00DC2674" w:rsidRDefault="00FB0229" w:rsidP="00DC2674">
            <w:pPr>
              <w:spacing w:after="0"/>
              <w:rPr>
                <w:sz w:val="20"/>
                <w:szCs w:val="20"/>
              </w:rPr>
            </w:pPr>
            <w:r>
              <w:rPr>
                <w:sz w:val="20"/>
                <w:szCs w:val="20"/>
              </w:rPr>
              <w:t>Unklar wann Statusupdate</w:t>
            </w:r>
          </w:p>
        </w:tc>
        <w:tc>
          <w:tcPr>
            <w:tcW w:w="982" w:type="dxa"/>
            <w:vAlign w:val="center"/>
          </w:tcPr>
          <w:p w14:paraId="410DF908" w14:textId="52564A44" w:rsidR="00DC2674" w:rsidRPr="00DC2674" w:rsidRDefault="45E001A6" w:rsidP="00DC2674">
            <w:pPr>
              <w:spacing w:after="0"/>
              <w:rPr>
                <w:sz w:val="20"/>
                <w:szCs w:val="20"/>
              </w:rPr>
            </w:pPr>
            <w:r w:rsidRPr="1A9B1119">
              <w:rPr>
                <w:sz w:val="20"/>
                <w:szCs w:val="20"/>
              </w:rPr>
              <w:t>offen</w:t>
            </w:r>
          </w:p>
        </w:tc>
      </w:tr>
      <w:tr w:rsidR="00DC2674" w:rsidRPr="00DC2674" w14:paraId="07D23157" w14:textId="77777777" w:rsidTr="16C2A1B2">
        <w:tc>
          <w:tcPr>
            <w:tcW w:w="3025" w:type="dxa"/>
            <w:vAlign w:val="center"/>
          </w:tcPr>
          <w:p w14:paraId="31D362CF" w14:textId="75C063E5" w:rsidR="00DC2674" w:rsidRPr="00DC2674" w:rsidRDefault="45E001A6" w:rsidP="00DC2674">
            <w:pPr>
              <w:spacing w:after="0"/>
            </w:pPr>
            <w:r w:rsidRPr="1A9B1119">
              <w:rPr>
                <w:rFonts w:eastAsia="Segoe UI" w:cs="Segoe UI"/>
                <w:sz w:val="20"/>
                <w:szCs w:val="20"/>
              </w:rPr>
              <w:t xml:space="preserve">Testphase mit </w:t>
            </w:r>
            <w:proofErr w:type="spellStart"/>
            <w:r w:rsidRPr="1A9B1119">
              <w:rPr>
                <w:rFonts w:eastAsia="Segoe UI" w:cs="Segoe UI"/>
                <w:sz w:val="20"/>
                <w:szCs w:val="20"/>
              </w:rPr>
              <w:t>Testingpersonen</w:t>
            </w:r>
            <w:proofErr w:type="spellEnd"/>
            <w:r w:rsidRPr="1A9B1119">
              <w:rPr>
                <w:rFonts w:eastAsia="Segoe UI" w:cs="Segoe UI"/>
                <w:sz w:val="20"/>
                <w:szCs w:val="20"/>
              </w:rPr>
              <w:t xml:space="preserve"> organisieren und Feedback sammeln</w:t>
            </w:r>
          </w:p>
        </w:tc>
        <w:tc>
          <w:tcPr>
            <w:tcW w:w="1613" w:type="dxa"/>
            <w:vAlign w:val="center"/>
          </w:tcPr>
          <w:p w14:paraId="15826B54" w14:textId="73304CF0" w:rsidR="00DC2674" w:rsidRPr="00DC2674" w:rsidRDefault="3AA30311" w:rsidP="00DC2674">
            <w:pPr>
              <w:spacing w:after="0"/>
              <w:rPr>
                <w:sz w:val="20"/>
                <w:szCs w:val="20"/>
              </w:rPr>
            </w:pPr>
            <w:r w:rsidRPr="065F857B">
              <w:rPr>
                <w:sz w:val="20"/>
                <w:szCs w:val="20"/>
              </w:rPr>
              <w:t>Projektteam</w:t>
            </w:r>
          </w:p>
        </w:tc>
        <w:tc>
          <w:tcPr>
            <w:tcW w:w="1807" w:type="dxa"/>
            <w:vAlign w:val="center"/>
          </w:tcPr>
          <w:p w14:paraId="475C3DF9" w14:textId="1B4566F2" w:rsidR="00DC2674" w:rsidRPr="00DC2674" w:rsidRDefault="3AA30311" w:rsidP="00DC2674">
            <w:pPr>
              <w:spacing w:after="0"/>
              <w:rPr>
                <w:sz w:val="20"/>
                <w:szCs w:val="20"/>
              </w:rPr>
            </w:pPr>
            <w:r w:rsidRPr="2C16AC31">
              <w:rPr>
                <w:sz w:val="20"/>
                <w:szCs w:val="20"/>
              </w:rPr>
              <w:t>Projektteam</w:t>
            </w:r>
          </w:p>
        </w:tc>
        <w:tc>
          <w:tcPr>
            <w:tcW w:w="1635" w:type="dxa"/>
            <w:vAlign w:val="center"/>
          </w:tcPr>
          <w:p w14:paraId="38C245BC" w14:textId="71E3DF87" w:rsidR="00DC2674" w:rsidRPr="00DC2674" w:rsidRDefault="030DCE40" w:rsidP="00DC2674">
            <w:pPr>
              <w:spacing w:after="0"/>
              <w:rPr>
                <w:sz w:val="20"/>
                <w:szCs w:val="20"/>
              </w:rPr>
            </w:pPr>
            <w:r w:rsidRPr="16C2A1B2">
              <w:rPr>
                <w:sz w:val="20"/>
                <w:szCs w:val="20"/>
              </w:rPr>
              <w:t>Vor Projektabs</w:t>
            </w:r>
            <w:r w:rsidR="000352C0">
              <w:rPr>
                <w:sz w:val="20"/>
                <w:szCs w:val="20"/>
              </w:rPr>
              <w:t>c</w:t>
            </w:r>
            <w:r w:rsidRPr="16C2A1B2">
              <w:rPr>
                <w:sz w:val="20"/>
                <w:szCs w:val="20"/>
              </w:rPr>
              <w:t>hluss</w:t>
            </w:r>
          </w:p>
        </w:tc>
        <w:tc>
          <w:tcPr>
            <w:tcW w:w="982" w:type="dxa"/>
            <w:vAlign w:val="center"/>
          </w:tcPr>
          <w:p w14:paraId="0FFA13B1" w14:textId="5F975D26" w:rsidR="00DC2674" w:rsidRPr="00DC2674" w:rsidRDefault="030DCE40" w:rsidP="00DC2674">
            <w:pPr>
              <w:spacing w:after="0"/>
              <w:rPr>
                <w:sz w:val="20"/>
                <w:szCs w:val="20"/>
              </w:rPr>
            </w:pPr>
            <w:r w:rsidRPr="065F857B">
              <w:rPr>
                <w:sz w:val="20"/>
                <w:szCs w:val="20"/>
              </w:rPr>
              <w:t>offen</w:t>
            </w:r>
          </w:p>
        </w:tc>
      </w:tr>
      <w:tr w:rsidR="00DC2674" w:rsidRPr="00DC2674" w14:paraId="0646CDE5" w14:textId="77777777" w:rsidTr="16C2A1B2">
        <w:tc>
          <w:tcPr>
            <w:tcW w:w="3025" w:type="dxa"/>
            <w:vAlign w:val="center"/>
          </w:tcPr>
          <w:p w14:paraId="25BB8763" w14:textId="49030E0F" w:rsidR="00DC2674" w:rsidRPr="00DC2674" w:rsidRDefault="45E001A6" w:rsidP="00DC2674">
            <w:pPr>
              <w:spacing w:after="0"/>
            </w:pPr>
            <w:r w:rsidRPr="1A9B1119">
              <w:rPr>
                <w:rFonts w:eastAsia="Segoe UI" w:cs="Segoe UI"/>
                <w:sz w:val="20"/>
                <w:szCs w:val="20"/>
              </w:rPr>
              <w:t>Versionsverwaltung über Github (Commits, Backups)</w:t>
            </w:r>
          </w:p>
        </w:tc>
        <w:tc>
          <w:tcPr>
            <w:tcW w:w="1613" w:type="dxa"/>
            <w:vAlign w:val="center"/>
          </w:tcPr>
          <w:p w14:paraId="26459DF5" w14:textId="3F3C301E" w:rsidR="00DC2674" w:rsidRPr="00DC2674" w:rsidRDefault="45E001A6" w:rsidP="00DC2674">
            <w:pPr>
              <w:spacing w:after="0"/>
              <w:rPr>
                <w:sz w:val="20"/>
                <w:szCs w:val="20"/>
              </w:rPr>
            </w:pPr>
            <w:r w:rsidRPr="1A9B1119">
              <w:rPr>
                <w:sz w:val="20"/>
                <w:szCs w:val="20"/>
              </w:rPr>
              <w:t>Projektteam</w:t>
            </w:r>
          </w:p>
        </w:tc>
        <w:tc>
          <w:tcPr>
            <w:tcW w:w="1807" w:type="dxa"/>
            <w:vAlign w:val="center"/>
          </w:tcPr>
          <w:p w14:paraId="57C9944C" w14:textId="237AF7F9" w:rsidR="00DC2674" w:rsidRPr="00DC2674" w:rsidRDefault="4C9956DC" w:rsidP="00DC2674">
            <w:pPr>
              <w:spacing w:after="0"/>
              <w:rPr>
                <w:sz w:val="20"/>
                <w:szCs w:val="20"/>
              </w:rPr>
            </w:pPr>
            <w:r w:rsidRPr="2C16AC31">
              <w:rPr>
                <w:sz w:val="20"/>
                <w:szCs w:val="20"/>
              </w:rPr>
              <w:t>Projektteam</w:t>
            </w:r>
          </w:p>
        </w:tc>
        <w:tc>
          <w:tcPr>
            <w:tcW w:w="1635" w:type="dxa"/>
            <w:vAlign w:val="center"/>
          </w:tcPr>
          <w:p w14:paraId="6B4B0EB5" w14:textId="090B5BCA" w:rsidR="00DC2674" w:rsidRPr="00DC2674" w:rsidRDefault="2181BDD8" w:rsidP="00DC2674">
            <w:pPr>
              <w:spacing w:after="0"/>
              <w:rPr>
                <w:sz w:val="20"/>
                <w:szCs w:val="20"/>
              </w:rPr>
            </w:pPr>
            <w:r w:rsidRPr="16C2A1B2">
              <w:rPr>
                <w:sz w:val="20"/>
                <w:szCs w:val="20"/>
              </w:rPr>
              <w:t>Laufend</w:t>
            </w:r>
          </w:p>
        </w:tc>
        <w:tc>
          <w:tcPr>
            <w:tcW w:w="982" w:type="dxa"/>
            <w:vAlign w:val="center"/>
          </w:tcPr>
          <w:p w14:paraId="3980338F" w14:textId="619E173F" w:rsidR="00DC2674" w:rsidRPr="00DC2674" w:rsidRDefault="30FAC84A" w:rsidP="00DC2674">
            <w:pPr>
              <w:spacing w:after="0"/>
              <w:rPr>
                <w:sz w:val="20"/>
                <w:szCs w:val="20"/>
              </w:rPr>
            </w:pPr>
            <w:r w:rsidRPr="065F857B">
              <w:rPr>
                <w:sz w:val="20"/>
                <w:szCs w:val="20"/>
              </w:rPr>
              <w:t>offen</w:t>
            </w:r>
          </w:p>
        </w:tc>
      </w:tr>
      <w:tr w:rsidR="00DC2674" w:rsidRPr="00DC2674" w14:paraId="72BA581E" w14:textId="77777777" w:rsidTr="16C2A1B2">
        <w:tc>
          <w:tcPr>
            <w:tcW w:w="3025" w:type="dxa"/>
            <w:vAlign w:val="center"/>
          </w:tcPr>
          <w:p w14:paraId="65556E9B" w14:textId="77777777" w:rsidR="00DC2674" w:rsidRPr="00DC2674" w:rsidRDefault="00DC2674" w:rsidP="00DC2674">
            <w:pPr>
              <w:spacing w:after="0"/>
              <w:rPr>
                <w:sz w:val="20"/>
                <w:szCs w:val="20"/>
              </w:rPr>
            </w:pPr>
          </w:p>
        </w:tc>
        <w:tc>
          <w:tcPr>
            <w:tcW w:w="1613" w:type="dxa"/>
            <w:vAlign w:val="center"/>
          </w:tcPr>
          <w:p w14:paraId="198114CA" w14:textId="77777777" w:rsidR="00DC2674" w:rsidRPr="00DC2674" w:rsidRDefault="00DC2674" w:rsidP="00DC2674">
            <w:pPr>
              <w:spacing w:after="0"/>
              <w:rPr>
                <w:sz w:val="20"/>
                <w:szCs w:val="20"/>
              </w:rPr>
            </w:pPr>
          </w:p>
        </w:tc>
        <w:tc>
          <w:tcPr>
            <w:tcW w:w="1807" w:type="dxa"/>
            <w:vAlign w:val="center"/>
          </w:tcPr>
          <w:p w14:paraId="0807531E" w14:textId="77777777" w:rsidR="00DC2674" w:rsidRPr="00DC2674" w:rsidRDefault="00DC2674" w:rsidP="00DC2674">
            <w:pPr>
              <w:spacing w:after="0"/>
              <w:rPr>
                <w:sz w:val="20"/>
                <w:szCs w:val="20"/>
              </w:rPr>
            </w:pPr>
          </w:p>
        </w:tc>
        <w:tc>
          <w:tcPr>
            <w:tcW w:w="1635" w:type="dxa"/>
            <w:vAlign w:val="center"/>
          </w:tcPr>
          <w:p w14:paraId="1C0C4F30" w14:textId="77777777" w:rsidR="00DC2674" w:rsidRPr="00DC2674" w:rsidRDefault="00DC2674" w:rsidP="00DC2674">
            <w:pPr>
              <w:spacing w:after="0"/>
              <w:rPr>
                <w:sz w:val="20"/>
                <w:szCs w:val="20"/>
              </w:rPr>
            </w:pPr>
          </w:p>
        </w:tc>
        <w:tc>
          <w:tcPr>
            <w:tcW w:w="982" w:type="dxa"/>
            <w:vAlign w:val="center"/>
          </w:tcPr>
          <w:p w14:paraId="1F469B23" w14:textId="77777777" w:rsidR="00DC2674" w:rsidRPr="00DC2674" w:rsidRDefault="00DC2674" w:rsidP="00DC2674">
            <w:pPr>
              <w:spacing w:after="0"/>
              <w:rPr>
                <w:sz w:val="20"/>
                <w:szCs w:val="20"/>
              </w:rPr>
            </w:pPr>
          </w:p>
        </w:tc>
      </w:tr>
      <w:tr w:rsidR="00DC2674" w:rsidRPr="00DC2674" w14:paraId="418A3593" w14:textId="77777777" w:rsidTr="16C2A1B2">
        <w:tc>
          <w:tcPr>
            <w:tcW w:w="3025" w:type="dxa"/>
            <w:vAlign w:val="center"/>
          </w:tcPr>
          <w:p w14:paraId="71D35EE5" w14:textId="77777777" w:rsidR="00DC2674" w:rsidRPr="00DC2674" w:rsidRDefault="00DC2674" w:rsidP="00DC2674">
            <w:pPr>
              <w:spacing w:after="0"/>
              <w:rPr>
                <w:sz w:val="20"/>
                <w:szCs w:val="20"/>
              </w:rPr>
            </w:pPr>
          </w:p>
        </w:tc>
        <w:tc>
          <w:tcPr>
            <w:tcW w:w="1613" w:type="dxa"/>
            <w:vAlign w:val="center"/>
          </w:tcPr>
          <w:p w14:paraId="54EC7BE3" w14:textId="77777777" w:rsidR="00DC2674" w:rsidRPr="00DC2674" w:rsidRDefault="00DC2674" w:rsidP="00DC2674">
            <w:pPr>
              <w:spacing w:after="0"/>
              <w:rPr>
                <w:sz w:val="20"/>
                <w:szCs w:val="20"/>
              </w:rPr>
            </w:pPr>
          </w:p>
        </w:tc>
        <w:tc>
          <w:tcPr>
            <w:tcW w:w="1807" w:type="dxa"/>
            <w:vAlign w:val="center"/>
          </w:tcPr>
          <w:p w14:paraId="0F59A7AF" w14:textId="77777777" w:rsidR="00DC2674" w:rsidRPr="00DC2674" w:rsidRDefault="00DC2674" w:rsidP="00DC2674">
            <w:pPr>
              <w:spacing w:after="0"/>
              <w:rPr>
                <w:sz w:val="20"/>
                <w:szCs w:val="20"/>
              </w:rPr>
            </w:pPr>
          </w:p>
        </w:tc>
        <w:tc>
          <w:tcPr>
            <w:tcW w:w="1635" w:type="dxa"/>
            <w:vAlign w:val="center"/>
          </w:tcPr>
          <w:p w14:paraId="7D828D7B" w14:textId="77777777" w:rsidR="00DC2674" w:rsidRPr="00DC2674" w:rsidRDefault="00DC2674" w:rsidP="00DC2674">
            <w:pPr>
              <w:spacing w:after="0"/>
              <w:rPr>
                <w:sz w:val="20"/>
                <w:szCs w:val="20"/>
              </w:rPr>
            </w:pPr>
          </w:p>
        </w:tc>
        <w:tc>
          <w:tcPr>
            <w:tcW w:w="982" w:type="dxa"/>
            <w:vAlign w:val="center"/>
          </w:tcPr>
          <w:p w14:paraId="147AAEA2" w14:textId="77777777" w:rsidR="00DC2674" w:rsidRPr="00DC2674" w:rsidRDefault="00DC2674" w:rsidP="00DC2674">
            <w:pPr>
              <w:spacing w:after="0"/>
              <w:rPr>
                <w:sz w:val="20"/>
                <w:szCs w:val="20"/>
              </w:rPr>
            </w:pPr>
          </w:p>
        </w:tc>
      </w:tr>
      <w:tr w:rsidR="00DC2674" w:rsidRPr="00DC2674" w14:paraId="1032DB77" w14:textId="77777777" w:rsidTr="16C2A1B2">
        <w:tc>
          <w:tcPr>
            <w:tcW w:w="3025" w:type="dxa"/>
            <w:vAlign w:val="center"/>
          </w:tcPr>
          <w:p w14:paraId="6E360F22" w14:textId="77777777" w:rsidR="00DC2674" w:rsidRPr="00DC2674" w:rsidRDefault="00DC2674" w:rsidP="00DC2674">
            <w:pPr>
              <w:spacing w:after="0"/>
              <w:rPr>
                <w:sz w:val="20"/>
                <w:szCs w:val="20"/>
              </w:rPr>
            </w:pPr>
          </w:p>
        </w:tc>
        <w:tc>
          <w:tcPr>
            <w:tcW w:w="1613" w:type="dxa"/>
            <w:vAlign w:val="center"/>
          </w:tcPr>
          <w:p w14:paraId="2AEF772D" w14:textId="77777777" w:rsidR="00DC2674" w:rsidRPr="00DC2674" w:rsidRDefault="00DC2674" w:rsidP="00DC2674">
            <w:pPr>
              <w:spacing w:after="0"/>
              <w:rPr>
                <w:sz w:val="20"/>
                <w:szCs w:val="20"/>
              </w:rPr>
            </w:pPr>
          </w:p>
        </w:tc>
        <w:tc>
          <w:tcPr>
            <w:tcW w:w="1807" w:type="dxa"/>
            <w:vAlign w:val="center"/>
          </w:tcPr>
          <w:p w14:paraId="3FBBBB82" w14:textId="77777777" w:rsidR="00DC2674" w:rsidRPr="00DC2674" w:rsidRDefault="00DC2674" w:rsidP="00DC2674">
            <w:pPr>
              <w:spacing w:after="0"/>
              <w:rPr>
                <w:sz w:val="20"/>
                <w:szCs w:val="20"/>
              </w:rPr>
            </w:pPr>
          </w:p>
        </w:tc>
        <w:tc>
          <w:tcPr>
            <w:tcW w:w="1635" w:type="dxa"/>
            <w:vAlign w:val="center"/>
          </w:tcPr>
          <w:p w14:paraId="201552FB" w14:textId="77777777" w:rsidR="00DC2674" w:rsidRPr="00DC2674" w:rsidRDefault="00DC2674" w:rsidP="00DC2674">
            <w:pPr>
              <w:spacing w:after="0"/>
              <w:rPr>
                <w:sz w:val="20"/>
                <w:szCs w:val="20"/>
              </w:rPr>
            </w:pPr>
          </w:p>
        </w:tc>
        <w:tc>
          <w:tcPr>
            <w:tcW w:w="982" w:type="dxa"/>
            <w:vAlign w:val="center"/>
          </w:tcPr>
          <w:p w14:paraId="6D1D181C" w14:textId="77777777" w:rsidR="00DC2674" w:rsidRPr="00DC2674" w:rsidRDefault="00DC2674" w:rsidP="00DC2674">
            <w:pPr>
              <w:spacing w:after="0"/>
              <w:rPr>
                <w:sz w:val="20"/>
                <w:szCs w:val="20"/>
              </w:rPr>
            </w:pPr>
          </w:p>
        </w:tc>
      </w:tr>
    </w:tbl>
    <w:p w14:paraId="0A1A3049" w14:textId="77777777" w:rsidR="00DC2674" w:rsidRDefault="00DC2674" w:rsidP="007E58EB"/>
    <w:p w14:paraId="29BB2202" w14:textId="77777777" w:rsidR="00DC2674" w:rsidRDefault="00DC2674" w:rsidP="007E58EB"/>
    <w:sectPr w:rsidR="00DC2674">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DA33" w14:textId="77777777" w:rsidR="007F629D" w:rsidRDefault="007F629D" w:rsidP="00994101">
      <w:pPr>
        <w:spacing w:after="0" w:line="240" w:lineRule="auto"/>
      </w:pPr>
      <w:r>
        <w:separator/>
      </w:r>
    </w:p>
  </w:endnote>
  <w:endnote w:type="continuationSeparator" w:id="0">
    <w:p w14:paraId="6C3DDACF" w14:textId="77777777" w:rsidR="007F629D" w:rsidRDefault="007F629D" w:rsidP="0099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3251" w14:textId="77777777" w:rsidR="00994101" w:rsidRPr="007E58EB" w:rsidRDefault="00994101" w:rsidP="00994101">
    <w:pPr>
      <w:spacing w:after="0" w:line="240" w:lineRule="auto"/>
      <w:rPr>
        <w:color w:val="808080" w:themeColor="background1" w:themeShade="80"/>
        <w:sz w:val="16"/>
        <w:szCs w:val="16"/>
      </w:rPr>
    </w:pPr>
  </w:p>
  <w:tbl>
    <w:tblPr>
      <w:tblStyle w:val="Tabellenraster"/>
      <w:tblW w:w="0" w:type="auto"/>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268"/>
    </w:tblGrid>
    <w:tr w:rsidR="007E58EB" w:rsidRPr="007E58EB" w14:paraId="60987608" w14:textId="77777777" w:rsidTr="007E58EB">
      <w:tc>
        <w:tcPr>
          <w:tcW w:w="6804" w:type="dxa"/>
        </w:tcPr>
        <w:p w14:paraId="188AEE8C" w14:textId="2EE0451F" w:rsidR="00994101" w:rsidRPr="00DC2674" w:rsidRDefault="00FA2D78" w:rsidP="00994101">
          <w:pPr>
            <w:pStyle w:val="Fuzeile"/>
            <w:rPr>
              <w:color w:val="808080" w:themeColor="background1" w:themeShade="80"/>
              <w:sz w:val="16"/>
              <w:szCs w:val="16"/>
              <w:lang w:val="en-US"/>
            </w:rPr>
          </w:pPr>
          <w:r>
            <w:rPr>
              <w:color w:val="808080" w:themeColor="background1" w:themeShade="80"/>
              <w:sz w:val="16"/>
              <w:szCs w:val="16"/>
            </w:rPr>
            <w:t>Stakeholder</w:t>
          </w:r>
        </w:p>
      </w:tc>
      <w:tc>
        <w:tcPr>
          <w:tcW w:w="2268" w:type="dxa"/>
        </w:tcPr>
        <w:p w14:paraId="24EE2F47" w14:textId="77777777" w:rsidR="00994101" w:rsidRPr="007E58EB" w:rsidRDefault="00994101" w:rsidP="00994101">
          <w:pPr>
            <w:pStyle w:val="Fuzeile"/>
            <w:jc w:val="right"/>
            <w:rPr>
              <w:color w:val="808080" w:themeColor="background1" w:themeShade="80"/>
              <w:sz w:val="16"/>
              <w:szCs w:val="16"/>
            </w:rPr>
          </w:pPr>
          <w:r w:rsidRPr="007E58EB">
            <w:rPr>
              <w:color w:val="808080" w:themeColor="background1" w:themeShade="80"/>
              <w:sz w:val="16"/>
              <w:szCs w:val="16"/>
            </w:rPr>
            <w:t xml:space="preserve">Seite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PAGE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r w:rsidRPr="007E58EB">
            <w:rPr>
              <w:color w:val="808080" w:themeColor="background1" w:themeShade="80"/>
              <w:sz w:val="16"/>
              <w:szCs w:val="16"/>
            </w:rPr>
            <w:t xml:space="preserve"> von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NUMPAGES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p>
      </w:tc>
    </w:tr>
  </w:tbl>
  <w:p w14:paraId="53F4F66F" w14:textId="77777777" w:rsidR="00994101" w:rsidRPr="007E58EB" w:rsidRDefault="00994101" w:rsidP="00994101">
    <w:pPr>
      <w:pStyle w:val="Fuzeile"/>
      <w:rPr>
        <w:color w:val="808080" w:themeColor="background1" w:themeShade="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7044" w14:textId="77777777" w:rsidR="007F629D" w:rsidRDefault="007F629D" w:rsidP="00994101">
      <w:pPr>
        <w:spacing w:after="0" w:line="240" w:lineRule="auto"/>
      </w:pPr>
      <w:r>
        <w:separator/>
      </w:r>
    </w:p>
  </w:footnote>
  <w:footnote w:type="continuationSeparator" w:id="0">
    <w:p w14:paraId="68DE7992" w14:textId="77777777" w:rsidR="007F629D" w:rsidRDefault="007F629D" w:rsidP="0099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546134" w:rsidRPr="007E58EB" w14:paraId="4CB79555" w14:textId="77777777" w:rsidTr="00546134">
      <w:tc>
        <w:tcPr>
          <w:tcW w:w="3402" w:type="dxa"/>
        </w:tcPr>
        <w:p w14:paraId="59438F93" w14:textId="6C987CAD" w:rsidR="00546134" w:rsidRPr="007E58EB" w:rsidRDefault="00DF4C6A">
          <w:pPr>
            <w:pStyle w:val="Kopfzeile"/>
            <w:rPr>
              <w:color w:val="808080" w:themeColor="background1" w:themeShade="80"/>
              <w:sz w:val="16"/>
              <w:szCs w:val="16"/>
            </w:rPr>
          </w:pPr>
          <w:proofErr w:type="spellStart"/>
          <w:r>
            <w:rPr>
              <w:color w:val="808080" w:themeColor="background1" w:themeShade="80"/>
              <w:sz w:val="16"/>
              <w:szCs w:val="16"/>
            </w:rPr>
            <w:t>Karkeitkarten</w:t>
          </w:r>
          <w:proofErr w:type="spellEnd"/>
          <w:r>
            <w:rPr>
              <w:color w:val="808080" w:themeColor="background1" w:themeShade="80"/>
              <w:sz w:val="16"/>
              <w:szCs w:val="16"/>
            </w:rPr>
            <w:t>-System</w:t>
          </w:r>
        </w:p>
      </w:tc>
      <w:tc>
        <w:tcPr>
          <w:tcW w:w="5670" w:type="dxa"/>
        </w:tcPr>
        <w:p w14:paraId="0FE7DA8A" w14:textId="0CA434F4" w:rsidR="00546134" w:rsidRPr="007E58EB" w:rsidRDefault="00144014" w:rsidP="00CC5CB0">
          <w:pPr>
            <w:pStyle w:val="Kopfzeile"/>
            <w:jc w:val="right"/>
            <w:rPr>
              <w:color w:val="808080" w:themeColor="background1" w:themeShade="80"/>
              <w:sz w:val="16"/>
              <w:szCs w:val="16"/>
            </w:rPr>
          </w:pPr>
          <w:r>
            <w:rPr>
              <w:color w:val="808080" w:themeColor="background1" w:themeShade="80"/>
              <w:sz w:val="16"/>
              <w:szCs w:val="16"/>
            </w:rPr>
            <w:t xml:space="preserve">Selvarasa, </w:t>
          </w:r>
          <w:proofErr w:type="spellStart"/>
          <w:r w:rsidR="0EF70B69" w:rsidRPr="0EF70B69">
            <w:rPr>
              <w:color w:val="808080" w:themeColor="background1" w:themeShade="80"/>
              <w:sz w:val="16"/>
              <w:szCs w:val="16"/>
            </w:rPr>
            <w:t>Biriukov</w:t>
          </w:r>
          <w:proofErr w:type="spellEnd"/>
          <w:r>
            <w:rPr>
              <w:color w:val="808080" w:themeColor="background1" w:themeShade="80"/>
              <w:sz w:val="16"/>
              <w:szCs w:val="16"/>
            </w:rPr>
            <w:t>, Gaudenz, Bruno</w:t>
          </w:r>
        </w:p>
      </w:tc>
    </w:tr>
  </w:tbl>
  <w:p w14:paraId="39E8B65F" w14:textId="77777777" w:rsidR="00994101" w:rsidRPr="007E58EB" w:rsidRDefault="00994101">
    <w:pPr>
      <w:pStyle w:val="Kopfzeile"/>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510"/>
    <w:multiLevelType w:val="hybridMultilevel"/>
    <w:tmpl w:val="572A6B5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8759F4"/>
    <w:multiLevelType w:val="hybridMultilevel"/>
    <w:tmpl w:val="7CD2148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E844854"/>
    <w:multiLevelType w:val="hybridMultilevel"/>
    <w:tmpl w:val="40CE760C"/>
    <w:lvl w:ilvl="0" w:tplc="DAC42CBA">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1A0673B"/>
    <w:multiLevelType w:val="hybridMultilevel"/>
    <w:tmpl w:val="0184A296"/>
    <w:lvl w:ilvl="0" w:tplc="2F52C30E">
      <w:start w:val="1"/>
      <w:numFmt w:val="decimal"/>
      <w:pStyle w:val="berschrift1"/>
      <w:lvlText w:val="%1."/>
      <w:lvlJc w:val="left"/>
      <w:pPr>
        <w:ind w:left="720" w:hanging="360"/>
      </w:pPr>
      <w:rPr>
        <w:rFonts w:hint="default"/>
        <w:color w:val="4678B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6EB570DF"/>
    <w:multiLevelType w:val="hybridMultilevel"/>
    <w:tmpl w:val="B55620B2"/>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55985756">
    <w:abstractNumId w:val="3"/>
  </w:num>
  <w:num w:numId="2" w16cid:durableId="1918201246">
    <w:abstractNumId w:val="0"/>
  </w:num>
  <w:num w:numId="3" w16cid:durableId="586501594">
    <w:abstractNumId w:val="4"/>
  </w:num>
  <w:num w:numId="4" w16cid:durableId="1120756376">
    <w:abstractNumId w:val="1"/>
  </w:num>
  <w:num w:numId="5" w16cid:durableId="421951930">
    <w:abstractNumId w:val="3"/>
    <w:lvlOverride w:ilvl="0">
      <w:startOverride w:val="1"/>
    </w:lvlOverride>
  </w:num>
  <w:num w:numId="6" w16cid:durableId="1828083133">
    <w:abstractNumId w:val="3"/>
  </w:num>
  <w:num w:numId="7" w16cid:durableId="176969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290"/>
    <w:rsid w:val="000064D4"/>
    <w:rsid w:val="000177B3"/>
    <w:rsid w:val="000352C0"/>
    <w:rsid w:val="00052642"/>
    <w:rsid w:val="00062384"/>
    <w:rsid w:val="00062758"/>
    <w:rsid w:val="000648CD"/>
    <w:rsid w:val="00065B50"/>
    <w:rsid w:val="00085B86"/>
    <w:rsid w:val="00091796"/>
    <w:rsid w:val="00093683"/>
    <w:rsid w:val="00094281"/>
    <w:rsid w:val="0009429A"/>
    <w:rsid w:val="000B40E4"/>
    <w:rsid w:val="000B7536"/>
    <w:rsid w:val="000C1EF8"/>
    <w:rsid w:val="000C7718"/>
    <w:rsid w:val="000D3C88"/>
    <w:rsid w:val="000F3622"/>
    <w:rsid w:val="00110472"/>
    <w:rsid w:val="00127BDA"/>
    <w:rsid w:val="001328B5"/>
    <w:rsid w:val="00134461"/>
    <w:rsid w:val="00134AFE"/>
    <w:rsid w:val="00134B32"/>
    <w:rsid w:val="00144014"/>
    <w:rsid w:val="00144246"/>
    <w:rsid w:val="00155079"/>
    <w:rsid w:val="00165ACD"/>
    <w:rsid w:val="00175C03"/>
    <w:rsid w:val="00182805"/>
    <w:rsid w:val="00182C96"/>
    <w:rsid w:val="001842E2"/>
    <w:rsid w:val="00186537"/>
    <w:rsid w:val="0019229F"/>
    <w:rsid w:val="001A3141"/>
    <w:rsid w:val="001A6D70"/>
    <w:rsid w:val="001A79FC"/>
    <w:rsid w:val="001B373D"/>
    <w:rsid w:val="001C0CF3"/>
    <w:rsid w:val="001C1999"/>
    <w:rsid w:val="001C6F33"/>
    <w:rsid w:val="001C7188"/>
    <w:rsid w:val="001E443F"/>
    <w:rsid w:val="001E65EB"/>
    <w:rsid w:val="001F0ED6"/>
    <w:rsid w:val="001F1EE3"/>
    <w:rsid w:val="001F2974"/>
    <w:rsid w:val="001F5A21"/>
    <w:rsid w:val="00202351"/>
    <w:rsid w:val="002147E0"/>
    <w:rsid w:val="0022206A"/>
    <w:rsid w:val="00226F25"/>
    <w:rsid w:val="00230C28"/>
    <w:rsid w:val="00235642"/>
    <w:rsid w:val="00241664"/>
    <w:rsid w:val="00251351"/>
    <w:rsid w:val="00253D9B"/>
    <w:rsid w:val="00260F14"/>
    <w:rsid w:val="002634C8"/>
    <w:rsid w:val="00266C06"/>
    <w:rsid w:val="00273ED2"/>
    <w:rsid w:val="00280C09"/>
    <w:rsid w:val="002927AC"/>
    <w:rsid w:val="0029472E"/>
    <w:rsid w:val="002967D3"/>
    <w:rsid w:val="002976B4"/>
    <w:rsid w:val="002A0180"/>
    <w:rsid w:val="002B5AE1"/>
    <w:rsid w:val="002C4B35"/>
    <w:rsid w:val="002D18ED"/>
    <w:rsid w:val="002D4B73"/>
    <w:rsid w:val="002F4B23"/>
    <w:rsid w:val="003041F4"/>
    <w:rsid w:val="003056E3"/>
    <w:rsid w:val="0031795E"/>
    <w:rsid w:val="00324047"/>
    <w:rsid w:val="003266FC"/>
    <w:rsid w:val="00334BCA"/>
    <w:rsid w:val="00340339"/>
    <w:rsid w:val="0034387E"/>
    <w:rsid w:val="0034642D"/>
    <w:rsid w:val="00350495"/>
    <w:rsid w:val="0036376A"/>
    <w:rsid w:val="00366D6D"/>
    <w:rsid w:val="00383443"/>
    <w:rsid w:val="003A096B"/>
    <w:rsid w:val="003B04E0"/>
    <w:rsid w:val="003B59C5"/>
    <w:rsid w:val="003E2ADE"/>
    <w:rsid w:val="003E58C7"/>
    <w:rsid w:val="003F0D25"/>
    <w:rsid w:val="0040536B"/>
    <w:rsid w:val="00412149"/>
    <w:rsid w:val="0042519A"/>
    <w:rsid w:val="00426A35"/>
    <w:rsid w:val="0043031E"/>
    <w:rsid w:val="00433161"/>
    <w:rsid w:val="00433297"/>
    <w:rsid w:val="00442E74"/>
    <w:rsid w:val="00471743"/>
    <w:rsid w:val="004B7413"/>
    <w:rsid w:val="004D04C8"/>
    <w:rsid w:val="004D3C8D"/>
    <w:rsid w:val="004D6A42"/>
    <w:rsid w:val="0050536D"/>
    <w:rsid w:val="005064CA"/>
    <w:rsid w:val="005118A5"/>
    <w:rsid w:val="005223B4"/>
    <w:rsid w:val="0052304A"/>
    <w:rsid w:val="00535C8D"/>
    <w:rsid w:val="0054321E"/>
    <w:rsid w:val="00546134"/>
    <w:rsid w:val="005537F1"/>
    <w:rsid w:val="005566A3"/>
    <w:rsid w:val="005801B8"/>
    <w:rsid w:val="00582D5F"/>
    <w:rsid w:val="005840CE"/>
    <w:rsid w:val="00584714"/>
    <w:rsid w:val="0058649A"/>
    <w:rsid w:val="005866CC"/>
    <w:rsid w:val="00587C49"/>
    <w:rsid w:val="00593F53"/>
    <w:rsid w:val="005A4736"/>
    <w:rsid w:val="005C1BD9"/>
    <w:rsid w:val="005C4FE9"/>
    <w:rsid w:val="005D1C06"/>
    <w:rsid w:val="005D4156"/>
    <w:rsid w:val="005D650F"/>
    <w:rsid w:val="005E1C87"/>
    <w:rsid w:val="005E2653"/>
    <w:rsid w:val="005E7561"/>
    <w:rsid w:val="005F14C6"/>
    <w:rsid w:val="005F6710"/>
    <w:rsid w:val="00600B06"/>
    <w:rsid w:val="00600D19"/>
    <w:rsid w:val="00602CDC"/>
    <w:rsid w:val="006043E9"/>
    <w:rsid w:val="0062328E"/>
    <w:rsid w:val="006268BC"/>
    <w:rsid w:val="00631E21"/>
    <w:rsid w:val="00637FE2"/>
    <w:rsid w:val="006522A4"/>
    <w:rsid w:val="006525F7"/>
    <w:rsid w:val="00664290"/>
    <w:rsid w:val="0066642C"/>
    <w:rsid w:val="006676F5"/>
    <w:rsid w:val="0067002D"/>
    <w:rsid w:val="00672AFD"/>
    <w:rsid w:val="00676A3F"/>
    <w:rsid w:val="00677395"/>
    <w:rsid w:val="006806DC"/>
    <w:rsid w:val="00697DFE"/>
    <w:rsid w:val="006A218C"/>
    <w:rsid w:val="006A4E58"/>
    <w:rsid w:val="006E586A"/>
    <w:rsid w:val="006F0730"/>
    <w:rsid w:val="006F4707"/>
    <w:rsid w:val="007002EE"/>
    <w:rsid w:val="00701CF3"/>
    <w:rsid w:val="007021CB"/>
    <w:rsid w:val="00717241"/>
    <w:rsid w:val="00723965"/>
    <w:rsid w:val="007311DD"/>
    <w:rsid w:val="00732C37"/>
    <w:rsid w:val="007364F0"/>
    <w:rsid w:val="00742401"/>
    <w:rsid w:val="007448C6"/>
    <w:rsid w:val="00745B4C"/>
    <w:rsid w:val="0074702F"/>
    <w:rsid w:val="00756DEA"/>
    <w:rsid w:val="00757131"/>
    <w:rsid w:val="00770748"/>
    <w:rsid w:val="00770FAE"/>
    <w:rsid w:val="0078495F"/>
    <w:rsid w:val="007909BD"/>
    <w:rsid w:val="00792EE6"/>
    <w:rsid w:val="007979B9"/>
    <w:rsid w:val="007A0BE0"/>
    <w:rsid w:val="007B72E1"/>
    <w:rsid w:val="007B7D52"/>
    <w:rsid w:val="007C300F"/>
    <w:rsid w:val="007C6621"/>
    <w:rsid w:val="007E1AF7"/>
    <w:rsid w:val="007E34B5"/>
    <w:rsid w:val="007E58EB"/>
    <w:rsid w:val="007E6E44"/>
    <w:rsid w:val="007F629D"/>
    <w:rsid w:val="00801042"/>
    <w:rsid w:val="00807646"/>
    <w:rsid w:val="00815872"/>
    <w:rsid w:val="00822935"/>
    <w:rsid w:val="00850D72"/>
    <w:rsid w:val="008516C9"/>
    <w:rsid w:val="00860458"/>
    <w:rsid w:val="00865549"/>
    <w:rsid w:val="00882B01"/>
    <w:rsid w:val="008903E9"/>
    <w:rsid w:val="00892B14"/>
    <w:rsid w:val="008957EC"/>
    <w:rsid w:val="008D6A95"/>
    <w:rsid w:val="008E0B14"/>
    <w:rsid w:val="008E0FB3"/>
    <w:rsid w:val="008E2C47"/>
    <w:rsid w:val="008E5990"/>
    <w:rsid w:val="008F1647"/>
    <w:rsid w:val="008F29E1"/>
    <w:rsid w:val="00920CA2"/>
    <w:rsid w:val="00931049"/>
    <w:rsid w:val="00934DCE"/>
    <w:rsid w:val="009470A6"/>
    <w:rsid w:val="009634DA"/>
    <w:rsid w:val="00964170"/>
    <w:rsid w:val="0096744C"/>
    <w:rsid w:val="0096795D"/>
    <w:rsid w:val="00985C52"/>
    <w:rsid w:val="00994101"/>
    <w:rsid w:val="00995876"/>
    <w:rsid w:val="0099627E"/>
    <w:rsid w:val="009A253E"/>
    <w:rsid w:val="009B2EC6"/>
    <w:rsid w:val="009B4B43"/>
    <w:rsid w:val="009D133B"/>
    <w:rsid w:val="009E6AFD"/>
    <w:rsid w:val="009F3FB2"/>
    <w:rsid w:val="00A0355A"/>
    <w:rsid w:val="00A074B6"/>
    <w:rsid w:val="00A12A55"/>
    <w:rsid w:val="00A25C08"/>
    <w:rsid w:val="00A307ED"/>
    <w:rsid w:val="00A31954"/>
    <w:rsid w:val="00A33230"/>
    <w:rsid w:val="00A5145B"/>
    <w:rsid w:val="00A51F7A"/>
    <w:rsid w:val="00A524F8"/>
    <w:rsid w:val="00A67EE8"/>
    <w:rsid w:val="00A7104C"/>
    <w:rsid w:val="00AA56C5"/>
    <w:rsid w:val="00AB131E"/>
    <w:rsid w:val="00AC2787"/>
    <w:rsid w:val="00AC5EA4"/>
    <w:rsid w:val="00AD5007"/>
    <w:rsid w:val="00AD65DA"/>
    <w:rsid w:val="00AE533D"/>
    <w:rsid w:val="00AF16C6"/>
    <w:rsid w:val="00B03358"/>
    <w:rsid w:val="00B13A53"/>
    <w:rsid w:val="00B43C08"/>
    <w:rsid w:val="00B54D85"/>
    <w:rsid w:val="00B569B4"/>
    <w:rsid w:val="00B65BB2"/>
    <w:rsid w:val="00B7293B"/>
    <w:rsid w:val="00B746F0"/>
    <w:rsid w:val="00B776EA"/>
    <w:rsid w:val="00B85927"/>
    <w:rsid w:val="00B90F3C"/>
    <w:rsid w:val="00B92279"/>
    <w:rsid w:val="00B928CB"/>
    <w:rsid w:val="00B931E1"/>
    <w:rsid w:val="00B97821"/>
    <w:rsid w:val="00BA1DD6"/>
    <w:rsid w:val="00BB76C3"/>
    <w:rsid w:val="00BC6BAE"/>
    <w:rsid w:val="00BD0753"/>
    <w:rsid w:val="00BD2E71"/>
    <w:rsid w:val="00BD3E9C"/>
    <w:rsid w:val="00BD76BE"/>
    <w:rsid w:val="00BE1C1C"/>
    <w:rsid w:val="00BE56A4"/>
    <w:rsid w:val="00BF1438"/>
    <w:rsid w:val="00BF6AC3"/>
    <w:rsid w:val="00C02F38"/>
    <w:rsid w:val="00C14684"/>
    <w:rsid w:val="00C15B33"/>
    <w:rsid w:val="00C317EA"/>
    <w:rsid w:val="00C47658"/>
    <w:rsid w:val="00C5010E"/>
    <w:rsid w:val="00C51F17"/>
    <w:rsid w:val="00C570D0"/>
    <w:rsid w:val="00C7179F"/>
    <w:rsid w:val="00C72EC1"/>
    <w:rsid w:val="00C76265"/>
    <w:rsid w:val="00CA12F2"/>
    <w:rsid w:val="00CA3F7D"/>
    <w:rsid w:val="00CB6CA0"/>
    <w:rsid w:val="00CB6D76"/>
    <w:rsid w:val="00CC5CB0"/>
    <w:rsid w:val="00CE4E24"/>
    <w:rsid w:val="00CE65C9"/>
    <w:rsid w:val="00CF0A14"/>
    <w:rsid w:val="00D16AFB"/>
    <w:rsid w:val="00D172BE"/>
    <w:rsid w:val="00D5501D"/>
    <w:rsid w:val="00D56383"/>
    <w:rsid w:val="00D6125D"/>
    <w:rsid w:val="00D742E2"/>
    <w:rsid w:val="00D851D1"/>
    <w:rsid w:val="00D87282"/>
    <w:rsid w:val="00D92DEB"/>
    <w:rsid w:val="00DA314F"/>
    <w:rsid w:val="00DA35D0"/>
    <w:rsid w:val="00DA3D5B"/>
    <w:rsid w:val="00DB2FC8"/>
    <w:rsid w:val="00DC2674"/>
    <w:rsid w:val="00DC5296"/>
    <w:rsid w:val="00DD7C29"/>
    <w:rsid w:val="00DF1AFD"/>
    <w:rsid w:val="00DF2D11"/>
    <w:rsid w:val="00DF4C6A"/>
    <w:rsid w:val="00E06119"/>
    <w:rsid w:val="00E2334B"/>
    <w:rsid w:val="00E26C96"/>
    <w:rsid w:val="00E40313"/>
    <w:rsid w:val="00E43E85"/>
    <w:rsid w:val="00E52444"/>
    <w:rsid w:val="00E539AC"/>
    <w:rsid w:val="00E5517B"/>
    <w:rsid w:val="00E55E51"/>
    <w:rsid w:val="00E63037"/>
    <w:rsid w:val="00E66A68"/>
    <w:rsid w:val="00E83DAA"/>
    <w:rsid w:val="00E83F25"/>
    <w:rsid w:val="00E85414"/>
    <w:rsid w:val="00E854F3"/>
    <w:rsid w:val="00E87F5A"/>
    <w:rsid w:val="00E9554A"/>
    <w:rsid w:val="00EA3655"/>
    <w:rsid w:val="00EA5302"/>
    <w:rsid w:val="00EC364B"/>
    <w:rsid w:val="00EC3752"/>
    <w:rsid w:val="00ED2677"/>
    <w:rsid w:val="00EE298A"/>
    <w:rsid w:val="00EF0565"/>
    <w:rsid w:val="00EF7ABA"/>
    <w:rsid w:val="00F015FC"/>
    <w:rsid w:val="00F01D13"/>
    <w:rsid w:val="00F0268D"/>
    <w:rsid w:val="00F05B4F"/>
    <w:rsid w:val="00F25E66"/>
    <w:rsid w:val="00F264BA"/>
    <w:rsid w:val="00F4012D"/>
    <w:rsid w:val="00F42692"/>
    <w:rsid w:val="00F50DB0"/>
    <w:rsid w:val="00F5577D"/>
    <w:rsid w:val="00F71377"/>
    <w:rsid w:val="00F72C47"/>
    <w:rsid w:val="00FA2D78"/>
    <w:rsid w:val="00FA76BA"/>
    <w:rsid w:val="00FB0229"/>
    <w:rsid w:val="00FB10CA"/>
    <w:rsid w:val="00FC35BE"/>
    <w:rsid w:val="00FC6A6D"/>
    <w:rsid w:val="00FD4C99"/>
    <w:rsid w:val="00FD4EC6"/>
    <w:rsid w:val="00FE254D"/>
    <w:rsid w:val="00FE397E"/>
    <w:rsid w:val="00FE6FF6"/>
    <w:rsid w:val="00FF18A5"/>
    <w:rsid w:val="00FF64E2"/>
    <w:rsid w:val="026AB5C6"/>
    <w:rsid w:val="02A850D2"/>
    <w:rsid w:val="030DCE40"/>
    <w:rsid w:val="033B9A62"/>
    <w:rsid w:val="04FB553C"/>
    <w:rsid w:val="05BDB04E"/>
    <w:rsid w:val="065F857B"/>
    <w:rsid w:val="0C0DBC95"/>
    <w:rsid w:val="0EF70B69"/>
    <w:rsid w:val="0F14AD6D"/>
    <w:rsid w:val="109FF278"/>
    <w:rsid w:val="11A58A95"/>
    <w:rsid w:val="12295ED1"/>
    <w:rsid w:val="12466A57"/>
    <w:rsid w:val="1333E93D"/>
    <w:rsid w:val="15B2A90E"/>
    <w:rsid w:val="16C2A1B2"/>
    <w:rsid w:val="1773D318"/>
    <w:rsid w:val="1927E93B"/>
    <w:rsid w:val="194D13E5"/>
    <w:rsid w:val="19C63727"/>
    <w:rsid w:val="19D290EB"/>
    <w:rsid w:val="1A3F51EB"/>
    <w:rsid w:val="1A89A124"/>
    <w:rsid w:val="1A9B1119"/>
    <w:rsid w:val="1C75081B"/>
    <w:rsid w:val="20F0ED5D"/>
    <w:rsid w:val="2181BDD8"/>
    <w:rsid w:val="2216FF7D"/>
    <w:rsid w:val="23B970C6"/>
    <w:rsid w:val="23EEB63F"/>
    <w:rsid w:val="2438523B"/>
    <w:rsid w:val="2834FE7B"/>
    <w:rsid w:val="28603DFB"/>
    <w:rsid w:val="2880D809"/>
    <w:rsid w:val="2C16AC31"/>
    <w:rsid w:val="2C3FF189"/>
    <w:rsid w:val="2D82377B"/>
    <w:rsid w:val="308A5E5A"/>
    <w:rsid w:val="30FAC84A"/>
    <w:rsid w:val="323C65AD"/>
    <w:rsid w:val="335CB4A5"/>
    <w:rsid w:val="35759786"/>
    <w:rsid w:val="35A79E03"/>
    <w:rsid w:val="35BE3216"/>
    <w:rsid w:val="371B354C"/>
    <w:rsid w:val="373F2BF3"/>
    <w:rsid w:val="385663AF"/>
    <w:rsid w:val="3AA30311"/>
    <w:rsid w:val="3C1D2A89"/>
    <w:rsid w:val="3EC05007"/>
    <w:rsid w:val="3EC3A2AA"/>
    <w:rsid w:val="3F272DCE"/>
    <w:rsid w:val="3FC55147"/>
    <w:rsid w:val="40F9F98E"/>
    <w:rsid w:val="41002FD7"/>
    <w:rsid w:val="4147683A"/>
    <w:rsid w:val="426A189A"/>
    <w:rsid w:val="42DEFF59"/>
    <w:rsid w:val="43257DEA"/>
    <w:rsid w:val="45E001A6"/>
    <w:rsid w:val="469CA6AD"/>
    <w:rsid w:val="47275968"/>
    <w:rsid w:val="483325CC"/>
    <w:rsid w:val="4918B006"/>
    <w:rsid w:val="4C9956DC"/>
    <w:rsid w:val="4CD369D0"/>
    <w:rsid w:val="4D148E66"/>
    <w:rsid w:val="4F0E5683"/>
    <w:rsid w:val="500AAD66"/>
    <w:rsid w:val="5081FEB4"/>
    <w:rsid w:val="51A222DA"/>
    <w:rsid w:val="53E4CAF7"/>
    <w:rsid w:val="555F5CD0"/>
    <w:rsid w:val="560E965B"/>
    <w:rsid w:val="58509AB4"/>
    <w:rsid w:val="592577B8"/>
    <w:rsid w:val="5BD4CFFE"/>
    <w:rsid w:val="5D9B725B"/>
    <w:rsid w:val="5FCDC22E"/>
    <w:rsid w:val="62C8DF52"/>
    <w:rsid w:val="62CE77D5"/>
    <w:rsid w:val="6324737C"/>
    <w:rsid w:val="657D730B"/>
    <w:rsid w:val="6625C494"/>
    <w:rsid w:val="662B80C8"/>
    <w:rsid w:val="676787A2"/>
    <w:rsid w:val="6821B409"/>
    <w:rsid w:val="6A7BAEEE"/>
    <w:rsid w:val="71924D06"/>
    <w:rsid w:val="73C4F1BA"/>
    <w:rsid w:val="75677DAE"/>
    <w:rsid w:val="785089D5"/>
    <w:rsid w:val="7B5FAC89"/>
    <w:rsid w:val="7B8AF84E"/>
    <w:rsid w:val="7BAC8152"/>
    <w:rsid w:val="7ECC88C4"/>
    <w:rsid w:val="7ED7D750"/>
    <w:rsid w:val="7EF48C7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0EB10"/>
  <w15:chartTrackingRefBased/>
  <w15:docId w15:val="{B348718E-DE16-45CE-AF60-AC039D40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2674"/>
    <w:pPr>
      <w:spacing w:after="120"/>
    </w:pPr>
    <w:rPr>
      <w:rFonts w:ascii="Segoe UI" w:hAnsi="Segoe UI"/>
      <w:sz w:val="24"/>
    </w:rPr>
  </w:style>
  <w:style w:type="paragraph" w:styleId="berschrift1">
    <w:name w:val="heading 1"/>
    <w:basedOn w:val="Standard"/>
    <w:next w:val="Standard"/>
    <w:link w:val="berschrift1Zchn"/>
    <w:uiPriority w:val="9"/>
    <w:qFormat/>
    <w:rsid w:val="00546134"/>
    <w:pPr>
      <w:keepNext/>
      <w:keepLines/>
      <w:numPr>
        <w:numId w:val="1"/>
      </w:numPr>
      <w:spacing w:before="240" w:line="264" w:lineRule="auto"/>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1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101"/>
    <w:rPr>
      <w:rFonts w:ascii="Segoe UI" w:hAnsi="Segoe UI"/>
      <w:sz w:val="24"/>
    </w:rPr>
  </w:style>
  <w:style w:type="paragraph" w:styleId="Fuzeile">
    <w:name w:val="footer"/>
    <w:basedOn w:val="Standard"/>
    <w:link w:val="FuzeileZchn"/>
    <w:uiPriority w:val="99"/>
    <w:unhideWhenUsed/>
    <w:rsid w:val="009941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101"/>
    <w:rPr>
      <w:rFonts w:ascii="Segoe UI" w:hAnsi="Segoe UI"/>
      <w:sz w:val="24"/>
    </w:rPr>
  </w:style>
  <w:style w:type="table" w:styleId="Tabellenraster">
    <w:name w:val="Table Grid"/>
    <w:basedOn w:val="NormaleTabelle"/>
    <w:uiPriority w:val="39"/>
    <w:rsid w:val="0099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7E58EB"/>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E58EB"/>
    <w:rPr>
      <w:rFonts w:ascii="Segoe UI" w:eastAsiaTheme="majorEastAsia" w:hAnsi="Segoe UI" w:cstheme="majorBidi"/>
      <w:spacing w:val="-10"/>
      <w:kern w:val="28"/>
      <w:sz w:val="56"/>
      <w:szCs w:val="56"/>
    </w:rPr>
  </w:style>
  <w:style w:type="character" w:customStyle="1" w:styleId="berschrift1Zchn">
    <w:name w:val="Überschrift 1 Zchn"/>
    <w:basedOn w:val="Absatz-Standardschriftart"/>
    <w:link w:val="berschrift1"/>
    <w:uiPriority w:val="9"/>
    <w:rsid w:val="00546134"/>
    <w:rPr>
      <w:rFonts w:ascii="Segoe UI" w:eastAsiaTheme="majorEastAsia" w:hAnsi="Segoe UI" w:cstheme="majorBidi"/>
      <w:color w:val="2F5496" w:themeColor="accent1" w:themeShade="BF"/>
      <w:sz w:val="32"/>
      <w:szCs w:val="32"/>
    </w:rPr>
  </w:style>
  <w:style w:type="character" w:styleId="Hyperlink">
    <w:name w:val="Hyperlink"/>
    <w:basedOn w:val="Absatz-Standardschriftart"/>
    <w:uiPriority w:val="99"/>
    <w:unhideWhenUsed/>
    <w:rsid w:val="00FA76BA"/>
    <w:rPr>
      <w:color w:val="0563C1" w:themeColor="hyperlink"/>
      <w:u w:val="single"/>
    </w:rPr>
  </w:style>
  <w:style w:type="character" w:styleId="NichtaufgelsteErwhnung">
    <w:name w:val="Unresolved Mention"/>
    <w:basedOn w:val="Absatz-Standardschriftart"/>
    <w:uiPriority w:val="99"/>
    <w:semiHidden/>
    <w:unhideWhenUsed/>
    <w:rsid w:val="00FA76BA"/>
    <w:rPr>
      <w:color w:val="605E5C"/>
      <w:shd w:val="clear" w:color="auto" w:fill="E1DFDD"/>
    </w:rPr>
  </w:style>
  <w:style w:type="paragraph" w:styleId="Listenabsatz">
    <w:name w:val="List Paragraph"/>
    <w:basedOn w:val="Standard"/>
    <w:uiPriority w:val="34"/>
    <w:qFormat/>
    <w:rsid w:val="00AD5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ji\Documents\GitHub\Karteikarten-System\Documentation\S-INF47aL-HawkTalk-Stakeholderanalys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b806b8-a224-4f65-b681-a97733d953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A03D390CB9DBA428DF32A5BEF63F294" ma:contentTypeVersion="11" ma:contentTypeDescription="Ein neues Dokument erstellen." ma:contentTypeScope="" ma:versionID="940d4f2bf41c20c5184982ee19b98eb7">
  <xsd:schema xmlns:xsd="http://www.w3.org/2001/XMLSchema" xmlns:xs="http://www.w3.org/2001/XMLSchema" xmlns:p="http://schemas.microsoft.com/office/2006/metadata/properties" xmlns:ns3="50b806b8-a224-4f65-b681-a97733d953a5" targetNamespace="http://schemas.microsoft.com/office/2006/metadata/properties" ma:root="true" ma:fieldsID="2f46293f1dc0e2756bdfe07c0eaffddf" ns3:_="">
    <xsd:import namespace="50b806b8-a224-4f65-b681-a97733d953a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806b8-a224-4f65-b681-a97733d953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74537-1215-4F90-9FA2-28D949738245}">
  <ds:schemaRefs>
    <ds:schemaRef ds:uri="http://schemas.microsoft.com/office/2006/metadata/properties"/>
    <ds:schemaRef ds:uri="http://schemas.microsoft.com/office/infopath/2007/PartnerControls"/>
    <ds:schemaRef ds:uri="50b806b8-a224-4f65-b681-a97733d953a5"/>
  </ds:schemaRefs>
</ds:datastoreItem>
</file>

<file path=customXml/itemProps2.xml><?xml version="1.0" encoding="utf-8"?>
<ds:datastoreItem xmlns:ds="http://schemas.openxmlformats.org/officeDocument/2006/customXml" ds:itemID="{8AB021B9-4841-4105-86FE-83B77F116D75}">
  <ds:schemaRefs>
    <ds:schemaRef ds:uri="http://schemas.microsoft.com/sharepoint/v3/contenttype/forms"/>
  </ds:schemaRefs>
</ds:datastoreItem>
</file>

<file path=customXml/itemProps3.xml><?xml version="1.0" encoding="utf-8"?>
<ds:datastoreItem xmlns:ds="http://schemas.openxmlformats.org/officeDocument/2006/customXml" ds:itemID="{5C7064DB-A458-4F6F-9920-2076340BE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806b8-a224-4f65-b681-a97733d953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S-INF47aL-HawkTalk-Stakeholderanalyse.dotx</Template>
  <TotalTime>0</TotalTime>
  <Pages>3</Pages>
  <Words>381</Words>
  <Characters>2403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Sanjivan Selvarasa</dc:creator>
  <cp:keywords/>
  <dc:description/>
  <cp:lastModifiedBy>FMZ; Selvarasa Sanjivan</cp:lastModifiedBy>
  <cp:revision>2</cp:revision>
  <dcterms:created xsi:type="dcterms:W3CDTF">2026-03-13T10:12:00Z</dcterms:created>
  <dcterms:modified xsi:type="dcterms:W3CDTF">2026-03-13T10:12:00Z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0x0101001A03D390CB9DBA428DF32A5BEF63F294</vt:lpwstr>
  </property>
</Properties>
</file>